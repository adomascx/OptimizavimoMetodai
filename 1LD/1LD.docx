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7C02" w14:textId="77777777" w:rsidR="00672F07" w:rsidRPr="007477F2" w:rsidRDefault="0070355D" w:rsidP="00561A46">
      <w:pPr>
        <w:spacing w:after="240"/>
        <w:jc w:val="center"/>
        <w:rPr>
          <w:rFonts w:ascii="Arial" w:hAnsi="Arial" w:cs="Arial"/>
        </w:rPr>
      </w:pPr>
      <w:r w:rsidRPr="007477F2">
        <w:rPr>
          <w:rFonts w:ascii="Arial" w:hAnsi="Arial" w:cs="Arial"/>
          <w:lang w:eastAsia="lt-LT"/>
        </w:rPr>
        <w:drawing>
          <wp:inline distT="0" distB="0" distL="0" distR="0" wp14:anchorId="7D91415B" wp14:editId="48852FAA">
            <wp:extent cx="877912" cy="8786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F Garamond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442" cy="8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3E1C" w14:textId="77777777" w:rsidR="0087547C" w:rsidRPr="007477F2" w:rsidRDefault="0087547C" w:rsidP="0070355D">
      <w:pPr>
        <w:spacing w:before="240" w:after="0"/>
        <w:jc w:val="center"/>
        <w:rPr>
          <w:rFonts w:ascii="Arial" w:hAnsi="Arial" w:cs="Arial"/>
        </w:rPr>
      </w:pPr>
      <w:r w:rsidRPr="007477F2">
        <w:rPr>
          <w:rFonts w:ascii="Arial" w:hAnsi="Arial" w:cs="Arial"/>
        </w:rPr>
        <w:t>VILNIAUS UNIVERSITETAS</w:t>
      </w:r>
    </w:p>
    <w:p w14:paraId="1264626F" w14:textId="77777777" w:rsidR="0087547C" w:rsidRPr="007477F2" w:rsidRDefault="0087547C" w:rsidP="0070355D">
      <w:pPr>
        <w:spacing w:after="0"/>
        <w:jc w:val="center"/>
        <w:rPr>
          <w:rFonts w:ascii="Arial" w:hAnsi="Arial" w:cs="Arial"/>
        </w:rPr>
      </w:pPr>
      <w:r w:rsidRPr="007477F2">
        <w:rPr>
          <w:rFonts w:ascii="Arial" w:hAnsi="Arial" w:cs="Arial"/>
        </w:rPr>
        <w:t>MATEMATIKOS IR INFORMATIKOS FAKULTETAS</w:t>
      </w:r>
    </w:p>
    <w:p w14:paraId="302100E3" w14:textId="77777777" w:rsidR="00342B0E" w:rsidRPr="007477F2" w:rsidRDefault="00556C2C" w:rsidP="0070355D">
      <w:pPr>
        <w:spacing w:after="0"/>
        <w:jc w:val="center"/>
        <w:rPr>
          <w:rFonts w:ascii="Arial" w:hAnsi="Arial" w:cs="Arial"/>
        </w:rPr>
      </w:pPr>
      <w:r w:rsidRPr="007477F2">
        <w:rPr>
          <w:rFonts w:ascii="Arial" w:hAnsi="Arial" w:cs="Arial"/>
        </w:rPr>
        <w:t>INFORMACINIŲ SISTEMŲ INŽINERIJOS STUDIJŲ PROGRAMA</w:t>
      </w:r>
    </w:p>
    <w:p w14:paraId="7D2BBFA8" w14:textId="77777777" w:rsidR="002C07D2" w:rsidRPr="007477F2" w:rsidRDefault="00CF250A" w:rsidP="002C07D2">
      <w:pPr>
        <w:spacing w:before="600" w:after="0"/>
        <w:jc w:val="center"/>
        <w:rPr>
          <w:rFonts w:ascii="Arial" w:hAnsi="Arial" w:cs="Arial"/>
        </w:rPr>
      </w:pPr>
      <w:r w:rsidRPr="007477F2">
        <w:rPr>
          <w:rFonts w:ascii="Arial" w:hAnsi="Arial" w:cs="Arial"/>
          <w:lang w:eastAsia="lt-L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268B2" wp14:editId="7DF749A1">
                <wp:simplePos x="0" y="0"/>
                <wp:positionH relativeFrom="margin">
                  <wp:align>center</wp:align>
                </wp:positionH>
                <wp:positionV relativeFrom="page">
                  <wp:posOffset>3115310</wp:posOffset>
                </wp:positionV>
                <wp:extent cx="5803900" cy="1882140"/>
                <wp:effectExtent l="0" t="0" r="6350" b="381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0" cy="188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07EC2" w14:textId="54E39282" w:rsidR="0036716C" w:rsidRPr="007477F2" w:rsidRDefault="00305B16" w:rsidP="00E3195D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</w:rPr>
                            </w:pPr>
                            <w:r w:rsidRPr="007477F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</w:rPr>
                              <w:t>Vienmatis optimizavimas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268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45.3pt;width:457pt;height:148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" filled="f" stroked="f" strokeweight=".5pt">
                <v:textbox inset="1mm,1mm,1mm,1mm">
                  <w:txbxContent>
                    <w:p w14:paraId="1B407EC2" w14:textId="54E39282" w:rsidR="0036716C" w:rsidRPr="007477F2" w:rsidRDefault="00305B16" w:rsidP="00E3195D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</w:rPr>
                      </w:pPr>
                      <w:r w:rsidRPr="007477F2">
                        <w:rPr>
                          <w:rFonts w:ascii="Arial" w:hAnsi="Arial" w:cs="Arial"/>
                          <w:b/>
                          <w:bCs/>
                          <w:sz w:val="28"/>
                        </w:rPr>
                        <w:t>Vienmatis optimizavimas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12647CE8" w14:textId="3AFF3CFA" w:rsidR="002C07D2" w:rsidRPr="007477F2" w:rsidRDefault="00305B16" w:rsidP="00561A46">
      <w:pPr>
        <w:spacing w:before="360" w:after="480"/>
        <w:jc w:val="center"/>
        <w:rPr>
          <w:rFonts w:ascii="Arial" w:hAnsi="Arial" w:cs="Arial"/>
          <w:b/>
        </w:rPr>
      </w:pPr>
      <w:r w:rsidRPr="007477F2">
        <w:rPr>
          <w:rFonts w:ascii="Arial" w:hAnsi="Arial" w:cs="Arial"/>
        </w:rPr>
        <w:t>Laboratorinio</w:t>
      </w:r>
      <w:r w:rsidR="00F3089D" w:rsidRPr="007477F2">
        <w:rPr>
          <w:rFonts w:ascii="Arial" w:hAnsi="Arial" w:cs="Arial"/>
        </w:rPr>
        <w:t xml:space="preserve"> </w:t>
      </w:r>
      <w:r w:rsidR="003C313E" w:rsidRPr="007477F2">
        <w:rPr>
          <w:rFonts w:ascii="Arial" w:hAnsi="Arial" w:cs="Arial"/>
        </w:rPr>
        <w:t>darbo ataskaita</w:t>
      </w:r>
    </w:p>
    <w:p w14:paraId="341880E9" w14:textId="3E61EDCE" w:rsidR="00CF250A" w:rsidRPr="007477F2" w:rsidRDefault="002C07D2" w:rsidP="002C07D2">
      <w:pPr>
        <w:spacing w:before="2040" w:after="120"/>
        <w:ind w:left="4536"/>
        <w:rPr>
          <w:rFonts w:ascii="Arial" w:hAnsi="Arial" w:cs="Arial"/>
        </w:rPr>
      </w:pPr>
      <w:r w:rsidRPr="007477F2">
        <w:rPr>
          <w:rFonts w:ascii="Arial" w:hAnsi="Arial" w:cs="Arial"/>
        </w:rPr>
        <w:t xml:space="preserve">Atliko: </w:t>
      </w:r>
      <w:r w:rsidR="00E3195D" w:rsidRPr="007477F2">
        <w:rPr>
          <w:rFonts w:ascii="Arial" w:hAnsi="Arial" w:cs="Arial"/>
        </w:rPr>
        <w:t>Adomas Lukoševičius</w:t>
      </w:r>
    </w:p>
    <w:p w14:paraId="2B164010" w14:textId="506D4FAA" w:rsidR="002C07D2" w:rsidRPr="007477F2" w:rsidRDefault="002C07D2" w:rsidP="002C07D2">
      <w:pPr>
        <w:spacing w:after="600"/>
        <w:ind w:left="4536"/>
        <w:rPr>
          <w:rFonts w:ascii="Arial" w:hAnsi="Arial" w:cs="Arial"/>
        </w:rPr>
      </w:pPr>
      <w:r w:rsidRPr="007477F2">
        <w:rPr>
          <w:rFonts w:ascii="Arial" w:hAnsi="Arial" w:cs="Arial"/>
        </w:rPr>
        <w:t>VU el. p.</w:t>
      </w:r>
      <w:r w:rsidR="00FF548E" w:rsidRPr="007477F2">
        <w:rPr>
          <w:rFonts w:ascii="Arial" w:hAnsi="Arial" w:cs="Arial"/>
        </w:rPr>
        <w:t xml:space="preserve">: </w:t>
      </w:r>
      <w:r w:rsidR="00E3195D" w:rsidRPr="007477F2">
        <w:rPr>
          <w:rFonts w:ascii="Arial" w:hAnsi="Arial" w:cs="Arial"/>
        </w:rPr>
        <w:t>adomas.lukosevicius</w:t>
      </w:r>
      <w:r w:rsidR="00FF548E" w:rsidRPr="007477F2">
        <w:rPr>
          <w:rFonts w:ascii="Arial" w:hAnsi="Arial" w:cs="Arial"/>
        </w:rPr>
        <w:t>@mif.stud.vu.lt</w:t>
      </w:r>
    </w:p>
    <w:p w14:paraId="0FA4825A" w14:textId="6622D13D" w:rsidR="002C07D2" w:rsidRPr="007477F2" w:rsidRDefault="00F3089D" w:rsidP="002C07D2">
      <w:pPr>
        <w:spacing w:after="600"/>
        <w:ind w:left="4536"/>
        <w:rPr>
          <w:rFonts w:ascii="Arial" w:hAnsi="Arial" w:cs="Arial"/>
        </w:rPr>
      </w:pPr>
      <w:r w:rsidRPr="007477F2">
        <w:rPr>
          <w:rFonts w:ascii="Arial" w:hAnsi="Arial" w:cs="Arial"/>
        </w:rPr>
        <w:t>Vertino</w:t>
      </w:r>
      <w:r w:rsidR="002C07D2" w:rsidRPr="007477F2">
        <w:rPr>
          <w:rFonts w:ascii="Arial" w:hAnsi="Arial" w:cs="Arial"/>
        </w:rPr>
        <w:t xml:space="preserve">: </w:t>
      </w:r>
      <w:r w:rsidR="00010C60" w:rsidRPr="007477F2">
        <w:rPr>
          <w:rFonts w:ascii="Arial" w:hAnsi="Arial" w:cs="Arial"/>
        </w:rPr>
        <w:t>prof. dr. Julius Žilinskas</w:t>
      </w:r>
    </w:p>
    <w:p w14:paraId="352976AF" w14:textId="77777777" w:rsidR="0070355D" w:rsidRPr="007477F2" w:rsidRDefault="00E35D6C" w:rsidP="00561A46">
      <w:pPr>
        <w:spacing w:before="3000" w:after="0"/>
        <w:jc w:val="center"/>
        <w:rPr>
          <w:rFonts w:ascii="Arial" w:hAnsi="Arial" w:cs="Arial"/>
          <w:sz w:val="20"/>
        </w:rPr>
      </w:pPr>
      <w:r w:rsidRPr="007477F2">
        <w:rPr>
          <w:rFonts w:ascii="Arial" w:hAnsi="Arial" w:cs="Arial"/>
          <w:sz w:val="20"/>
        </w:rPr>
        <w:t>Vilnius</w:t>
      </w:r>
    </w:p>
    <w:p w14:paraId="12BAF610" w14:textId="4FAE55C8" w:rsidR="00085109" w:rsidRPr="007477F2" w:rsidRDefault="00E3195D" w:rsidP="00561A46">
      <w:pPr>
        <w:spacing w:before="60" w:after="120"/>
        <w:jc w:val="center"/>
        <w:rPr>
          <w:rFonts w:ascii="Arial" w:hAnsi="Arial" w:cs="Arial"/>
        </w:rPr>
      </w:pPr>
      <w:r w:rsidRPr="007477F2">
        <w:rPr>
          <w:rFonts w:ascii="Arial" w:hAnsi="Arial" w:cs="Arial"/>
          <w:sz w:val="20"/>
        </w:rPr>
        <w:t>2026</w:t>
      </w:r>
    </w:p>
    <w:p w14:paraId="297E792A" w14:textId="77777777" w:rsidR="0036716C" w:rsidRPr="007477F2" w:rsidRDefault="0036716C" w:rsidP="00085109">
      <w:pPr>
        <w:spacing w:before="2400" w:after="120"/>
        <w:jc w:val="center"/>
        <w:rPr>
          <w:rFonts w:ascii="Arial" w:hAnsi="Arial" w:cs="Arial"/>
        </w:rPr>
        <w:sectPr w:rsidR="0036716C" w:rsidRPr="007477F2" w:rsidSect="005D1DC7">
          <w:footerReference w:type="default" r:id="rId9"/>
          <w:footerReference w:type="first" r:id="rId10"/>
          <w:pgSz w:w="11906" w:h="16838"/>
          <w:pgMar w:top="1021" w:right="1021" w:bottom="1021" w:left="1588" w:header="567" w:footer="567" w:gutter="0"/>
          <w:pgNumType w:start="1"/>
          <w:cols w:space="1296"/>
          <w:docGrid w:linePitch="360"/>
        </w:sectPr>
      </w:pPr>
    </w:p>
    <w:p w14:paraId="3D78C3DE" w14:textId="7E0EFBBF" w:rsidR="002E736B" w:rsidRPr="007477F2" w:rsidRDefault="00010C60" w:rsidP="00010C60">
      <w:pPr>
        <w:pStyle w:val="ISIAntrat10"/>
      </w:pPr>
      <w:r w:rsidRPr="007477F2">
        <w:t>Užduotis</w:t>
      </w:r>
    </w:p>
    <w:p w14:paraId="76FC5102" w14:textId="5A95A67E" w:rsidR="00010C60" w:rsidRPr="007477F2" w:rsidRDefault="00010C60" w:rsidP="00010C60">
      <w:pPr>
        <w:pStyle w:val="ISIAntrat1"/>
      </w:pPr>
      <w:r w:rsidRPr="007477F2">
        <w:t xml:space="preserve">Suprogramuokite </w:t>
      </w:r>
      <w:bookmarkStart w:id="0" w:name="_Hlk223292707"/>
      <w:r w:rsidRPr="007477F2">
        <w:t>vienmačio optimizavimo intervalo dalijimo pusiau, auksinio pjūvio ir Niutono metodo algoritmus</w:t>
      </w:r>
      <w:bookmarkEnd w:id="0"/>
    </w:p>
    <w:p w14:paraId="134FEC2C" w14:textId="08727512" w:rsidR="0083295E" w:rsidRDefault="00010C60" w:rsidP="0083295E">
      <w:pPr>
        <w:pStyle w:val="ISITekstas"/>
        <w:sectPr w:rsidR="0083295E" w:rsidSect="0083295E">
          <w:footerReference w:type="default" r:id="rId11"/>
          <w:type w:val="continuous"/>
          <w:pgSz w:w="11906" w:h="16838"/>
          <w:pgMar w:top="1021" w:right="1021" w:bottom="1021" w:left="1588" w:header="567" w:footer="567" w:gutter="0"/>
          <w:pgNumType w:start="3"/>
          <w:cols w:space="1296"/>
          <w:titlePg/>
          <w:docGrid w:linePitch="360"/>
        </w:sectPr>
      </w:pPr>
      <w:r w:rsidRPr="007477F2">
        <w:t xml:space="preserve">Naudojant </w:t>
      </w:r>
      <w:r w:rsidRPr="007477F2">
        <w:rPr>
          <w:i/>
          <w:iCs/>
        </w:rPr>
        <w:t>G</w:t>
      </w:r>
      <w:r w:rsidR="00945F0F" w:rsidRPr="007477F2">
        <w:rPr>
          <w:i/>
          <w:iCs/>
        </w:rPr>
        <w:t>olang</w:t>
      </w:r>
      <w:r w:rsidRPr="007477F2">
        <w:rPr>
          <w:i/>
          <w:iCs/>
        </w:rPr>
        <w:t xml:space="preserve"> </w:t>
      </w:r>
      <w:r w:rsidRPr="007477F2">
        <w:t xml:space="preserve">programavimo kalbą, implementavau </w:t>
      </w:r>
      <w:r w:rsidRPr="007477F2">
        <w:t>intervalo dalijimo pusiau</w:t>
      </w:r>
      <w:r w:rsidR="004A6B3C" w:rsidRPr="007477F2">
        <w:t xml:space="preserve">(žr. </w:t>
      </w:r>
      <w:r w:rsidR="004A6B3C" w:rsidRPr="007477F2">
        <w:fldChar w:fldCharType="begin"/>
      </w:r>
      <w:r w:rsidR="004A6B3C" w:rsidRPr="007477F2">
        <w:instrText xml:space="preserve"> REF _Ref223293576 \h </w:instrText>
      </w:r>
      <w:r w:rsidR="004A6B3C" w:rsidRPr="007477F2">
        <w:fldChar w:fldCharType="separate"/>
      </w:r>
      <w:r w:rsidR="004A6B3C" w:rsidRPr="007477F2">
        <w:t>pav. 1</w:t>
      </w:r>
      <w:r w:rsidR="004A6B3C" w:rsidRPr="007477F2">
        <w:fldChar w:fldCharType="end"/>
      </w:r>
      <w:r w:rsidR="004A6B3C" w:rsidRPr="007477F2">
        <w:t>)</w:t>
      </w:r>
      <w:r w:rsidRPr="007477F2">
        <w:t>, auksinio pjūvio</w:t>
      </w:r>
      <w:r w:rsidR="004A6B3C" w:rsidRPr="007477F2">
        <w:t xml:space="preserve"> </w:t>
      </w:r>
      <w:r w:rsidR="004A6B3C" w:rsidRPr="007477F2">
        <w:t xml:space="preserve">(žr. </w:t>
      </w:r>
      <w:r w:rsidR="004A6B3C" w:rsidRPr="007477F2">
        <w:fldChar w:fldCharType="begin"/>
      </w:r>
      <w:r w:rsidR="004A6B3C" w:rsidRPr="007477F2">
        <w:instrText xml:space="preserve"> REF _Ref223293581 \h </w:instrText>
      </w:r>
      <w:r w:rsidR="004A6B3C" w:rsidRPr="007477F2">
        <w:fldChar w:fldCharType="separate"/>
      </w:r>
      <w:r w:rsidR="004A6B3C" w:rsidRPr="007477F2">
        <w:t>pav. 2</w:t>
      </w:r>
      <w:r w:rsidR="004A6B3C" w:rsidRPr="007477F2">
        <w:fldChar w:fldCharType="end"/>
      </w:r>
      <w:r w:rsidR="004A6B3C" w:rsidRPr="007477F2">
        <w:t>)</w:t>
      </w:r>
      <w:r w:rsidRPr="007477F2">
        <w:t xml:space="preserve"> ir Niutono metodo algoritmus</w:t>
      </w:r>
      <w:r w:rsidR="004A6B3C" w:rsidRPr="007477F2">
        <w:t xml:space="preserve"> </w:t>
      </w:r>
      <w:r w:rsidR="004A6B3C" w:rsidRPr="007477F2">
        <w:t xml:space="preserve">(žr. </w:t>
      </w:r>
      <w:r w:rsidR="004A6B3C" w:rsidRPr="007477F2">
        <w:fldChar w:fldCharType="begin"/>
      </w:r>
      <w:r w:rsidR="004A6B3C" w:rsidRPr="007477F2">
        <w:instrText xml:space="preserve"> REF _Ref223293584 \h </w:instrText>
      </w:r>
      <w:r w:rsidR="004A6B3C" w:rsidRPr="007477F2">
        <w:fldChar w:fldCharType="separate"/>
      </w:r>
      <w:r w:rsidR="004A6B3C" w:rsidRPr="007477F2">
        <w:t>pav. 3</w:t>
      </w:r>
      <w:r w:rsidR="004A6B3C" w:rsidRPr="007477F2">
        <w:fldChar w:fldCharType="end"/>
      </w:r>
      <w:r w:rsidR="004A6B3C" w:rsidRPr="007477F2">
        <w:t>)</w:t>
      </w:r>
      <w:r w:rsidRPr="007477F2">
        <w:t>.</w:t>
      </w:r>
    </w:p>
    <w:p w14:paraId="53967588" w14:textId="109CC809" w:rsidR="00CA3E3E" w:rsidRPr="007477F2" w:rsidRDefault="00CA3E3E" w:rsidP="00CA3E3E">
      <w:pPr>
        <w:pStyle w:val="ISIAntrat2"/>
      </w:pPr>
      <w:bookmarkStart w:id="1" w:name="_Hlk223296690"/>
      <w:r w:rsidRPr="007477F2">
        <w:t>I</w:t>
      </w:r>
      <w:r w:rsidRPr="007477F2">
        <w:t>ntervalo dalijimo pusiau</w:t>
      </w:r>
      <w:r w:rsidRPr="007477F2">
        <w:t xml:space="preserve"> algoritmas</w:t>
      </w:r>
    </w:p>
    <w:bookmarkEnd w:id="1"/>
    <w:p w14:paraId="03051740" w14:textId="0BE33765" w:rsidR="00CA3E3E" w:rsidRPr="007477F2" w:rsidRDefault="00673370" w:rsidP="00CA3E3E">
      <w:pPr>
        <w:pStyle w:val="ISITekstas"/>
        <w:keepNext/>
        <w:ind w:firstLine="0"/>
        <w:jc w:val="center"/>
      </w:pPr>
      <w:r w:rsidRPr="007477F2">
        <w:drawing>
          <wp:inline distT="0" distB="0" distL="0" distR="0" wp14:anchorId="26D0CDB9" wp14:editId="534B142D">
            <wp:extent cx="8377464" cy="5130022"/>
            <wp:effectExtent l="0" t="0" r="5080" b="0"/>
            <wp:docPr id="22622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1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96197" cy="514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F743" w14:textId="14648EE8" w:rsidR="00CA3E3E" w:rsidRPr="007477F2" w:rsidRDefault="00CA3E3E" w:rsidP="00CA3E3E">
      <w:pPr>
        <w:pStyle w:val="Caption"/>
        <w:jc w:val="center"/>
      </w:pPr>
      <w:bookmarkStart w:id="2" w:name="_Ref223293576"/>
      <w:r w:rsidRPr="007477F2">
        <w:t xml:space="preserve">pav. </w:t>
      </w:r>
      <w:r w:rsidRPr="007477F2">
        <w:fldChar w:fldCharType="begin"/>
      </w:r>
      <w:r w:rsidRPr="007477F2">
        <w:instrText xml:space="preserve"> SEQ pav. \* ARABIC </w:instrText>
      </w:r>
      <w:r w:rsidRPr="007477F2">
        <w:fldChar w:fldCharType="separate"/>
      </w:r>
      <w:r w:rsidR="00F658A7">
        <w:t>1</w:t>
      </w:r>
      <w:r w:rsidRPr="007477F2">
        <w:fldChar w:fldCharType="end"/>
      </w:r>
      <w:bookmarkEnd w:id="2"/>
      <w:r w:rsidRPr="007477F2">
        <w:t xml:space="preserve"> Intervalo dalijimo pusiau algoritmo kodas</w:t>
      </w:r>
    </w:p>
    <w:p w14:paraId="7E9263AF" w14:textId="7837D0BA" w:rsidR="00CA3E3E" w:rsidRPr="007477F2" w:rsidRDefault="00CA3E3E" w:rsidP="00CA3E3E">
      <w:pPr>
        <w:pStyle w:val="ISIAntrat2"/>
      </w:pPr>
      <w:r w:rsidRPr="007477F2">
        <w:t>Auksinio pjūvio algoritmas</w:t>
      </w:r>
    </w:p>
    <w:p w14:paraId="287E6B01" w14:textId="77777777" w:rsidR="00CA3E3E" w:rsidRPr="007477F2" w:rsidRDefault="00CA3E3E" w:rsidP="00CA3E3E">
      <w:pPr>
        <w:pStyle w:val="ISITekstas"/>
        <w:keepNext/>
        <w:ind w:firstLine="0"/>
        <w:jc w:val="center"/>
      </w:pPr>
      <w:r w:rsidRPr="007477F2">
        <w:drawing>
          <wp:inline distT="0" distB="0" distL="0" distR="0" wp14:anchorId="5B8C4213" wp14:editId="5E9B2915">
            <wp:extent cx="9318728" cy="4991640"/>
            <wp:effectExtent l="0" t="0" r="0" b="0"/>
            <wp:docPr id="129859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4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41099" cy="500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724D" w14:textId="7E95FD8C" w:rsidR="00CA3E3E" w:rsidRPr="007477F2" w:rsidRDefault="00CA3E3E" w:rsidP="00CA3E3E">
      <w:pPr>
        <w:pStyle w:val="Caption"/>
        <w:jc w:val="center"/>
      </w:pPr>
      <w:bookmarkStart w:id="3" w:name="_Ref223293581"/>
      <w:r w:rsidRPr="007477F2">
        <w:t xml:space="preserve">pav. </w:t>
      </w:r>
      <w:r w:rsidRPr="007477F2">
        <w:fldChar w:fldCharType="begin"/>
      </w:r>
      <w:r w:rsidRPr="007477F2">
        <w:instrText xml:space="preserve"> SEQ pav. \* ARABIC </w:instrText>
      </w:r>
      <w:r w:rsidRPr="007477F2">
        <w:fldChar w:fldCharType="separate"/>
      </w:r>
      <w:r w:rsidR="00F658A7">
        <w:t>2</w:t>
      </w:r>
      <w:r w:rsidRPr="007477F2">
        <w:fldChar w:fldCharType="end"/>
      </w:r>
      <w:bookmarkEnd w:id="3"/>
      <w:r w:rsidRPr="007477F2">
        <w:t xml:space="preserve"> Auksinio pjūvio algoritmo kodas</w:t>
      </w:r>
    </w:p>
    <w:p w14:paraId="652A8828" w14:textId="2A5000B0" w:rsidR="00CA3E3E" w:rsidRPr="007477F2" w:rsidRDefault="00CA3E3E" w:rsidP="00CA3E3E">
      <w:pPr>
        <w:pStyle w:val="ISIAntrat2"/>
      </w:pPr>
      <w:r w:rsidRPr="007477F2">
        <w:t>Niutono metodo algoritmas</w:t>
      </w:r>
    </w:p>
    <w:p w14:paraId="6DAE90AA" w14:textId="77777777" w:rsidR="004A6B3C" w:rsidRPr="007477F2" w:rsidRDefault="004A6B3C" w:rsidP="004A6B3C">
      <w:pPr>
        <w:pStyle w:val="ISITekstas"/>
        <w:keepNext/>
        <w:ind w:firstLine="0"/>
        <w:jc w:val="center"/>
      </w:pPr>
      <w:r w:rsidRPr="007477F2">
        <w:drawing>
          <wp:inline distT="0" distB="0" distL="0" distR="0" wp14:anchorId="278DB2CA" wp14:editId="7F325E23">
            <wp:extent cx="9323834" cy="3622424"/>
            <wp:effectExtent l="0" t="0" r="0" b="0"/>
            <wp:docPr id="117351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11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17504" cy="365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B15E" w14:textId="177775B8" w:rsidR="001F4316" w:rsidRDefault="004A6B3C" w:rsidP="001F4316">
      <w:pPr>
        <w:pStyle w:val="Caption"/>
        <w:jc w:val="center"/>
        <w:sectPr w:rsidR="001F4316" w:rsidSect="0083295E">
          <w:footerReference w:type="default" r:id="rId15"/>
          <w:pgSz w:w="16838" w:h="11906" w:orient="landscape"/>
          <w:pgMar w:top="1588" w:right="1021" w:bottom="1021" w:left="1021" w:header="567" w:footer="567" w:gutter="0"/>
          <w:pgNumType w:start="3"/>
          <w:cols w:space="1296"/>
          <w:titlePg/>
          <w:docGrid w:linePitch="360"/>
        </w:sectPr>
      </w:pPr>
      <w:bookmarkStart w:id="4" w:name="_Ref223293584"/>
      <w:r w:rsidRPr="007477F2">
        <w:t xml:space="preserve">pav. </w:t>
      </w:r>
      <w:r w:rsidRPr="007477F2">
        <w:fldChar w:fldCharType="begin"/>
      </w:r>
      <w:r w:rsidRPr="007477F2">
        <w:instrText xml:space="preserve"> SEQ pav. \* ARABIC </w:instrText>
      </w:r>
      <w:r w:rsidRPr="007477F2">
        <w:fldChar w:fldCharType="separate"/>
      </w:r>
      <w:r w:rsidR="00F658A7">
        <w:t>3</w:t>
      </w:r>
      <w:r w:rsidRPr="007477F2">
        <w:fldChar w:fldCharType="end"/>
      </w:r>
      <w:bookmarkEnd w:id="4"/>
      <w:r w:rsidRPr="007477F2">
        <w:t xml:space="preserve"> Niutono metodo algoritmo koda</w:t>
      </w:r>
    </w:p>
    <w:p w14:paraId="74389229" w14:textId="543D5052" w:rsidR="00CA3E3E" w:rsidRPr="007477F2" w:rsidRDefault="00CA3E3E" w:rsidP="001F4316">
      <w:pPr>
        <w:pStyle w:val="Caption"/>
      </w:pPr>
    </w:p>
    <w:p w14:paraId="51D48059" w14:textId="199AA478" w:rsidR="004A6B3C" w:rsidRPr="007477F2" w:rsidRDefault="004A6B3C" w:rsidP="004A6B3C">
      <w:pPr>
        <w:pStyle w:val="ISIAntrat1"/>
      </w:pPr>
      <w:r w:rsidRPr="007477F2">
        <w:t xml:space="preserve">Aprašykite tikslo funkciją </w:t>
      </w:r>
      <w:r w:rsidRPr="007477F2">
        <w:rPr>
          <w:i/>
          <w:iCs/>
        </w:rPr>
        <w:t>f</w:t>
      </w:r>
      <w:r w:rsidRPr="007477F2">
        <w:t>(</w:t>
      </w:r>
      <w:r w:rsidRPr="007477F2">
        <w:rPr>
          <w:i/>
          <w:iCs/>
        </w:rPr>
        <w:t>x</w:t>
      </w:r>
      <w:r w:rsidRPr="007477F2">
        <w:t>) = (</w:t>
      </w:r>
      <w:r w:rsidRPr="007477F2">
        <w:rPr>
          <w:i/>
          <w:iCs/>
        </w:rPr>
        <w:t>x</w:t>
      </w:r>
      <w:r w:rsidRPr="007477F2">
        <w:rPr>
          <w:vertAlign w:val="superscript"/>
        </w:rPr>
        <w:t>2</w:t>
      </w:r>
      <w:r w:rsidRPr="007477F2">
        <w:t>−</w:t>
      </w:r>
      <w:r w:rsidRPr="007477F2">
        <w:rPr>
          <w:i/>
          <w:iCs/>
        </w:rPr>
        <w:t>a</w:t>
      </w:r>
      <w:r w:rsidRPr="007477F2">
        <w:t>)</w:t>
      </w:r>
      <w:r w:rsidRPr="007477F2">
        <w:rPr>
          <w:vertAlign w:val="superscript"/>
        </w:rPr>
        <w:t>2</w:t>
      </w:r>
      <w:r w:rsidRPr="007477F2">
        <w:t>/</w:t>
      </w:r>
      <w:r w:rsidRPr="007477F2">
        <w:rPr>
          <w:i/>
          <w:iCs/>
        </w:rPr>
        <w:t>b</w:t>
      </w:r>
      <w:r w:rsidRPr="007477F2">
        <w:t xml:space="preserve">−1, čia </w:t>
      </w:r>
      <w:r w:rsidRPr="007477F2">
        <w:rPr>
          <w:i/>
          <w:iCs/>
        </w:rPr>
        <w:t>a</w:t>
      </w:r>
      <w:r w:rsidRPr="007477F2">
        <w:t xml:space="preserve"> ir </w:t>
      </w:r>
      <w:r w:rsidRPr="007477F2">
        <w:rPr>
          <w:i/>
          <w:iCs/>
        </w:rPr>
        <w:t>b</w:t>
      </w:r>
      <w:r w:rsidRPr="007477F2">
        <w:t xml:space="preserve"> – studento knygelės numerio “2*1**</w:t>
      </w:r>
      <w:r w:rsidRPr="007477F2">
        <w:rPr>
          <w:i/>
          <w:iCs/>
        </w:rPr>
        <w:t>ab</w:t>
      </w:r>
      <w:r w:rsidRPr="007477F2">
        <w:t>” skaitmenys.</w:t>
      </w:r>
    </w:p>
    <w:p w14:paraId="7BFCC26C" w14:textId="5FA4C1BE" w:rsidR="00AD1482" w:rsidRPr="007477F2" w:rsidRDefault="004A6B3C" w:rsidP="004A6B3C">
      <w:pPr>
        <w:pStyle w:val="ISITekstas"/>
      </w:pPr>
      <w:r w:rsidRPr="007477F2">
        <w:t xml:space="preserve">Pagal </w:t>
      </w:r>
      <w:r w:rsidR="00DE586A" w:rsidRPr="007477F2">
        <w:t>studento</w:t>
      </w:r>
      <w:r w:rsidRPr="007477F2">
        <w:t xml:space="preserve"> kodą, nustačiau A ir B reikšmes 3 ir 9 </w:t>
      </w:r>
      <w:r w:rsidRPr="007477F2">
        <w:t xml:space="preserve">(žr. </w:t>
      </w:r>
      <w:r w:rsidR="00673370" w:rsidRPr="007477F2">
        <w:fldChar w:fldCharType="begin"/>
      </w:r>
      <w:r w:rsidR="00673370" w:rsidRPr="007477F2">
        <w:instrText xml:space="preserve"> REF _Ref223296448 \h </w:instrText>
      </w:r>
      <w:r w:rsidR="00673370" w:rsidRPr="007477F2">
        <w:fldChar w:fldCharType="separate"/>
      </w:r>
      <w:r w:rsidR="00673370" w:rsidRPr="007477F2">
        <w:t>pav. 4</w:t>
      </w:r>
      <w:r w:rsidR="00673370" w:rsidRPr="007477F2">
        <w:fldChar w:fldCharType="end"/>
      </w:r>
      <w:r w:rsidRPr="007477F2">
        <w:t>)</w:t>
      </w:r>
      <w:r w:rsidRPr="007477F2">
        <w:t xml:space="preserve">. </w:t>
      </w:r>
    </w:p>
    <w:p w14:paraId="22C8A40C" w14:textId="77777777" w:rsidR="00AD1482" w:rsidRPr="007477F2" w:rsidRDefault="00AD1482" w:rsidP="00DF2BB7">
      <w:pPr>
        <w:pStyle w:val="ISITekstas"/>
        <w:keepNext/>
        <w:ind w:firstLine="0"/>
        <w:jc w:val="center"/>
      </w:pPr>
      <w:r w:rsidRPr="007477F2">
        <w:drawing>
          <wp:inline distT="0" distB="0" distL="0" distR="0" wp14:anchorId="5D7458A8" wp14:editId="5379FEDF">
            <wp:extent cx="2076450" cy="609600"/>
            <wp:effectExtent l="0" t="0" r="0" b="0"/>
            <wp:docPr id="200412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24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1C66" w14:textId="0F8C9691" w:rsidR="00AD1482" w:rsidRPr="007477F2" w:rsidRDefault="00AD1482" w:rsidP="00AD1482">
      <w:pPr>
        <w:pStyle w:val="Caption"/>
        <w:jc w:val="center"/>
      </w:pPr>
      <w:bookmarkStart w:id="5" w:name="_Ref223296448"/>
      <w:r w:rsidRPr="007477F2">
        <w:t xml:space="preserve">pav. </w:t>
      </w:r>
      <w:r w:rsidRPr="007477F2">
        <w:fldChar w:fldCharType="begin"/>
      </w:r>
      <w:r w:rsidRPr="007477F2">
        <w:instrText xml:space="preserve"> SEQ pav. \* ARABIC </w:instrText>
      </w:r>
      <w:r w:rsidRPr="007477F2">
        <w:fldChar w:fldCharType="separate"/>
      </w:r>
      <w:r w:rsidR="00F658A7">
        <w:t>4</w:t>
      </w:r>
      <w:r w:rsidRPr="007477F2">
        <w:fldChar w:fldCharType="end"/>
      </w:r>
      <w:bookmarkEnd w:id="5"/>
      <w:r w:rsidRPr="007477F2">
        <w:t xml:space="preserve"> A ir B reikšmės</w:t>
      </w:r>
    </w:p>
    <w:p w14:paraId="255A5374" w14:textId="688073C6" w:rsidR="004A6B3C" w:rsidRPr="007477F2" w:rsidRDefault="004A6B3C" w:rsidP="004A6B3C">
      <w:pPr>
        <w:pStyle w:val="ISITekstas"/>
      </w:pPr>
      <w:r w:rsidRPr="007477F2">
        <w:t xml:space="preserve">Duotąją </w:t>
      </w:r>
      <w:r w:rsidR="004944B7" w:rsidRPr="007477F2">
        <w:t>funkciją</w:t>
      </w:r>
      <w:r w:rsidR="00C35953" w:rsidRPr="007477F2">
        <w:t xml:space="preserve"> ir jos pirmo</w:t>
      </w:r>
      <w:r w:rsidR="00A4658F" w:rsidRPr="007477F2">
        <w:t>sios</w:t>
      </w:r>
      <w:r w:rsidR="00C35953" w:rsidRPr="007477F2">
        <w:t xml:space="preserve"> bei antro</w:t>
      </w:r>
      <w:r w:rsidR="00A4658F" w:rsidRPr="007477F2">
        <w:t xml:space="preserve">sios eilės </w:t>
      </w:r>
      <w:r w:rsidR="00C35953" w:rsidRPr="007477F2">
        <w:t>išvestines</w:t>
      </w:r>
      <w:r w:rsidRPr="007477F2">
        <w:t xml:space="preserve"> perrašiau </w:t>
      </w:r>
      <w:r w:rsidRPr="007477F2">
        <w:rPr>
          <w:i/>
          <w:iCs/>
        </w:rPr>
        <w:t xml:space="preserve">Golang </w:t>
      </w:r>
      <w:r w:rsidRPr="007477F2">
        <w:t>kalboje bendrąja forma (t.y. ne specifinėms A ir B reikšmėms)</w:t>
      </w:r>
      <w:r w:rsidR="00AD1482" w:rsidRPr="007477F2">
        <w:t xml:space="preserve"> (žr. </w:t>
      </w:r>
      <w:r w:rsidR="00673370" w:rsidRPr="007477F2">
        <w:fldChar w:fldCharType="begin"/>
      </w:r>
      <w:r w:rsidR="00673370" w:rsidRPr="007477F2">
        <w:instrText xml:space="preserve"> REF _Ref223296451 \h </w:instrText>
      </w:r>
      <w:r w:rsidR="00673370" w:rsidRPr="007477F2">
        <w:fldChar w:fldCharType="separate"/>
      </w:r>
      <w:r w:rsidR="00673370" w:rsidRPr="007477F2">
        <w:t>pav. 5</w:t>
      </w:r>
      <w:r w:rsidR="00673370" w:rsidRPr="007477F2">
        <w:fldChar w:fldCharType="end"/>
      </w:r>
      <w:r w:rsidR="00AD1482" w:rsidRPr="007477F2">
        <w:t>)</w:t>
      </w:r>
    </w:p>
    <w:p w14:paraId="217739F7" w14:textId="00AB9A58" w:rsidR="004944B7" w:rsidRPr="007477F2" w:rsidRDefault="002F6327" w:rsidP="004944B7">
      <w:pPr>
        <w:pStyle w:val="ISITekstas"/>
        <w:keepNext/>
        <w:ind w:firstLine="0"/>
        <w:jc w:val="center"/>
      </w:pPr>
      <w:r w:rsidRPr="007477F2">
        <w:drawing>
          <wp:inline distT="0" distB="0" distL="0" distR="0" wp14:anchorId="524CDFB5" wp14:editId="6A2F165E">
            <wp:extent cx="4333875" cy="2228850"/>
            <wp:effectExtent l="0" t="0" r="9525" b="0"/>
            <wp:docPr id="114656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5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275C" w14:textId="7937A177" w:rsidR="00AD1482" w:rsidRPr="007477F2" w:rsidRDefault="004944B7" w:rsidP="004944B7">
      <w:pPr>
        <w:pStyle w:val="Caption"/>
        <w:jc w:val="center"/>
      </w:pPr>
      <w:bookmarkStart w:id="6" w:name="_Ref223296451"/>
      <w:r w:rsidRPr="007477F2">
        <w:t xml:space="preserve">pav. </w:t>
      </w:r>
      <w:r w:rsidRPr="007477F2">
        <w:fldChar w:fldCharType="begin"/>
      </w:r>
      <w:r w:rsidRPr="007477F2">
        <w:instrText xml:space="preserve"> SEQ pav. \* ARABIC </w:instrText>
      </w:r>
      <w:r w:rsidRPr="007477F2">
        <w:fldChar w:fldCharType="separate"/>
      </w:r>
      <w:r w:rsidR="00F658A7">
        <w:t>5</w:t>
      </w:r>
      <w:r w:rsidRPr="007477F2">
        <w:fldChar w:fldCharType="end"/>
      </w:r>
      <w:bookmarkEnd w:id="6"/>
      <w:r w:rsidRPr="007477F2">
        <w:t xml:space="preserve"> Tikslo funkcija, 1-o</w:t>
      </w:r>
      <w:r w:rsidR="00A4658F" w:rsidRPr="007477F2">
        <w:t>sios</w:t>
      </w:r>
      <w:r w:rsidRPr="007477F2">
        <w:t xml:space="preserve"> ir 2-o</w:t>
      </w:r>
      <w:r w:rsidR="00A4658F" w:rsidRPr="007477F2">
        <w:t>sios</w:t>
      </w:r>
      <w:r w:rsidRPr="007477F2">
        <w:t xml:space="preserve"> </w:t>
      </w:r>
      <w:r w:rsidR="00A4658F" w:rsidRPr="007477F2">
        <w:t xml:space="preserve">eilės </w:t>
      </w:r>
      <w:r w:rsidRPr="007477F2">
        <w:t>išvestinės</w:t>
      </w:r>
    </w:p>
    <w:p w14:paraId="3D058B17" w14:textId="77777777" w:rsidR="00DE586A" w:rsidRPr="007477F2" w:rsidRDefault="00DE586A" w:rsidP="00DE586A">
      <w:pPr>
        <w:pStyle w:val="ISIAntrat1"/>
      </w:pPr>
      <w:r w:rsidRPr="007477F2">
        <w:t>Palyginkite rezultatus: gauti sprendiniai, rastas funkcijos minimumo įvertis, atliktų žingsnių ir funkcijų skaičiavimų skaičius.</w:t>
      </w:r>
    </w:p>
    <w:p w14:paraId="3A6C6AF6" w14:textId="7448314C" w:rsidR="00DE586A" w:rsidRPr="007477F2" w:rsidRDefault="00DE586A" w:rsidP="00DE586A">
      <w:pPr>
        <w:pStyle w:val="ISITekstas"/>
      </w:pPr>
      <w:r w:rsidRPr="007477F2">
        <w:t xml:space="preserve">Naudojantis ankstesniais algoritmais minimizavau duotąją funkciją ir atlikau algoritmų efektyvumo tyrimą (žr. </w:t>
      </w:r>
      <w:r w:rsidR="00673370" w:rsidRPr="007477F2">
        <w:fldChar w:fldCharType="begin"/>
      </w:r>
      <w:r w:rsidR="00673370" w:rsidRPr="007477F2">
        <w:instrText xml:space="preserve"> REF _Ref223296456 \h </w:instrText>
      </w:r>
      <w:r w:rsidR="00673370" w:rsidRPr="007477F2">
        <w:fldChar w:fldCharType="separate"/>
      </w:r>
      <w:r w:rsidR="00673370" w:rsidRPr="007477F2">
        <w:t>pav. 6</w:t>
      </w:r>
      <w:r w:rsidR="00673370" w:rsidRPr="007477F2">
        <w:fldChar w:fldCharType="end"/>
      </w:r>
      <w:r w:rsidRPr="007477F2">
        <w:t>)</w:t>
      </w:r>
    </w:p>
    <w:p w14:paraId="60E083FD" w14:textId="47711E7F" w:rsidR="005F3339" w:rsidRPr="007477F2" w:rsidRDefault="00673370" w:rsidP="005F3339">
      <w:pPr>
        <w:pStyle w:val="ISITekstas"/>
        <w:keepNext/>
        <w:jc w:val="center"/>
      </w:pPr>
      <w:r w:rsidRPr="007477F2">
        <w:drawing>
          <wp:inline distT="0" distB="0" distL="0" distR="0" wp14:anchorId="59ABCA5F" wp14:editId="2E7F8F5B">
            <wp:extent cx="2609850" cy="2686050"/>
            <wp:effectExtent l="0" t="0" r="0" b="0"/>
            <wp:docPr id="69339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90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6BFB" w14:textId="2B93E49C" w:rsidR="00DE586A" w:rsidRPr="007477F2" w:rsidRDefault="005F3339" w:rsidP="005F3339">
      <w:pPr>
        <w:pStyle w:val="Caption"/>
        <w:jc w:val="center"/>
      </w:pPr>
      <w:bookmarkStart w:id="7" w:name="_Ref223296456"/>
      <w:r w:rsidRPr="007477F2">
        <w:t xml:space="preserve">pav. </w:t>
      </w:r>
      <w:r w:rsidRPr="007477F2">
        <w:fldChar w:fldCharType="begin"/>
      </w:r>
      <w:r w:rsidRPr="007477F2">
        <w:instrText xml:space="preserve"> SEQ pav. \* ARABIC </w:instrText>
      </w:r>
      <w:r w:rsidRPr="007477F2">
        <w:fldChar w:fldCharType="separate"/>
      </w:r>
      <w:r w:rsidR="00F658A7">
        <w:t>6</w:t>
      </w:r>
      <w:r w:rsidRPr="007477F2">
        <w:fldChar w:fldCharType="end"/>
      </w:r>
      <w:bookmarkEnd w:id="7"/>
      <w:r w:rsidRPr="007477F2">
        <w:t xml:space="preserve"> Tyrimo terminalo išvestis</w:t>
      </w:r>
    </w:p>
    <w:p w14:paraId="17F234ED" w14:textId="467F3C5F" w:rsidR="005F3339" w:rsidRPr="007477F2" w:rsidRDefault="005F3339" w:rsidP="005F3339">
      <w:pPr>
        <w:pStyle w:val="ISIAntrat2"/>
      </w:pPr>
      <w:r w:rsidRPr="007477F2">
        <w:t>Išvados</w:t>
      </w:r>
    </w:p>
    <w:p w14:paraId="19D3AD0F" w14:textId="162CBA0C" w:rsidR="00A96695" w:rsidRPr="007477F2" w:rsidRDefault="00A96695" w:rsidP="00A96695">
      <w:pPr>
        <w:pStyle w:val="ISITekstas"/>
      </w:pPr>
      <w:r w:rsidRPr="007477F2">
        <w:t xml:space="preserve">Atlikus tyrimą, palyginau gautus rezultatus. Svarbu paminėti, kad tikroji </w:t>
      </w:r>
      <w:r w:rsidRPr="007477F2">
        <w:rPr>
          <w:i/>
          <w:iCs/>
        </w:rPr>
        <w:t>xMin</w:t>
      </w:r>
      <w:r w:rsidRPr="007477F2">
        <w:t xml:space="preserve"> vertė</w:t>
      </w:r>
      <w:r w:rsidR="001C1D71" w:rsidRPr="007477F2">
        <w:t xml:space="preserve">, su kuria bus lyginamas algoritmų efektyvumas </w:t>
      </w:r>
      <w:r w:rsidRPr="007477F2">
        <w:t>buvo</w:t>
      </w:r>
      <w:r w:rsidR="002128AB" w:rsidRPr="007477F2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7477F2">
        <w:rPr>
          <w:rFonts w:eastAsiaTheme="minorEastAsia"/>
        </w:rPr>
        <w:t xml:space="preserve">. </w:t>
      </w:r>
    </w:p>
    <w:p w14:paraId="06DD4312" w14:textId="6905F669" w:rsidR="005F3339" w:rsidRPr="007477F2" w:rsidRDefault="00A96695" w:rsidP="00A96695">
      <w:pPr>
        <w:pStyle w:val="ISIAntrat3"/>
      </w:pPr>
      <w:r w:rsidRPr="007477F2">
        <w:t>Intervalo dalijimo pusiau algoritmas</w:t>
      </w:r>
    </w:p>
    <w:p w14:paraId="1B6BC049" w14:textId="711774B6" w:rsidR="00A96695" w:rsidRPr="007477F2" w:rsidRDefault="00A96695" w:rsidP="007477F2">
      <w:pPr>
        <w:pStyle w:val="ISISraas"/>
      </w:pPr>
      <w:r w:rsidRPr="007477F2">
        <w:t xml:space="preserve">Algoritmas atliko 17 iteracijų ir 35 kartus apskaičiavo </w:t>
      </w:r>
      <w:r w:rsidRPr="007477F2">
        <w:rPr>
          <w:i/>
          <w:iCs/>
        </w:rPr>
        <w:t>f(x)</w:t>
      </w:r>
      <w:r w:rsidRPr="007477F2">
        <w:t xml:space="preserve">. </w:t>
      </w:r>
    </w:p>
    <w:p w14:paraId="05833978" w14:textId="24BD092D" w:rsidR="007477F2" w:rsidRPr="007477F2" w:rsidRDefault="007477F2" w:rsidP="007477F2">
      <w:pPr>
        <w:pStyle w:val="ISISraas"/>
      </w:pPr>
      <w:r w:rsidRPr="007477F2">
        <w:t>Gavo galutinę vertę 1,63 x 10</w:t>
      </w:r>
      <w:r w:rsidRPr="007477F2">
        <w:rPr>
          <w:vertAlign w:val="superscript"/>
        </w:rPr>
        <w:t>-5</w:t>
      </w:r>
      <w:r w:rsidRPr="007477F2">
        <w:t xml:space="preserve"> paklaida nuo tikrosios</w:t>
      </w:r>
    </w:p>
    <w:p w14:paraId="2A0B4177" w14:textId="77777777" w:rsidR="00D433F5" w:rsidRPr="00D433F5" w:rsidRDefault="007477F2" w:rsidP="007477F2">
      <w:pPr>
        <w:pStyle w:val="ISISraas"/>
        <w:rPr>
          <w:lang w:val="en-US"/>
        </w:rPr>
      </w:pPr>
      <w:r w:rsidRPr="007477F2">
        <w:t xml:space="preserve">Lyginant su kitais: </w:t>
      </w:r>
    </w:p>
    <w:p w14:paraId="3FDF5990" w14:textId="0DC3E9C5" w:rsidR="00D433F5" w:rsidRPr="00D433F5" w:rsidRDefault="00E84824" w:rsidP="00D433F5">
      <w:pPr>
        <w:pStyle w:val="ISISraas"/>
        <w:numPr>
          <w:ilvl w:val="1"/>
          <w:numId w:val="2"/>
        </w:numPr>
        <w:rPr>
          <w:lang w:val="en-US"/>
        </w:rPr>
      </w:pPr>
      <w:r>
        <w:t>A</w:t>
      </w:r>
      <w:r w:rsidR="007477F2">
        <w:t xml:space="preserve">ntroje vietoje pagal tikslumą, šiek tiek efektyviau už </w:t>
      </w:r>
      <w:r w:rsidR="00D433F5">
        <w:t>a</w:t>
      </w:r>
      <w:r w:rsidR="007477F2">
        <w:t xml:space="preserve">uksinio </w:t>
      </w:r>
      <w:r w:rsidR="00D433F5">
        <w:t>p</w:t>
      </w:r>
      <w:r w:rsidR="007477F2">
        <w:t>jūvio algoritmą</w:t>
      </w:r>
      <w:r w:rsidR="00D433F5">
        <w:t>.</w:t>
      </w:r>
    </w:p>
    <w:p w14:paraId="08E8D691" w14:textId="49458488" w:rsidR="007477F2" w:rsidRPr="007477F2" w:rsidRDefault="00E84824" w:rsidP="00D433F5">
      <w:pPr>
        <w:pStyle w:val="ISISraas"/>
        <w:numPr>
          <w:ilvl w:val="1"/>
          <w:numId w:val="2"/>
        </w:numPr>
        <w:rPr>
          <w:lang w:val="en-US"/>
        </w:rPr>
      </w:pPr>
      <w:r>
        <w:t xml:space="preserve">Iš visų algoritmų </w:t>
      </w:r>
      <w:r w:rsidR="00D433F5">
        <w:t>d</w:t>
      </w:r>
      <w:r w:rsidR="007477F2">
        <w:t xml:space="preserve">augiausia kartų turėjo apskaičiuoti </w:t>
      </w:r>
      <w:r w:rsidR="007477F2" w:rsidRPr="007477F2">
        <w:rPr>
          <w:i/>
          <w:iCs/>
        </w:rPr>
        <w:t>f(x)</w:t>
      </w:r>
      <w:r w:rsidR="007477F2">
        <w:rPr>
          <w:i/>
          <w:iCs/>
        </w:rPr>
        <w:t xml:space="preserve"> </w:t>
      </w:r>
      <w:r w:rsidR="007477F2">
        <w:t>reikšmę</w:t>
      </w:r>
      <w:r w:rsidR="002E6CD0">
        <w:t xml:space="preserve"> (iš viso 35, ~2 funkcijų / iteraciją)</w:t>
      </w:r>
    </w:p>
    <w:p w14:paraId="56642D94" w14:textId="77777777" w:rsidR="007477F2" w:rsidRDefault="007477F2" w:rsidP="007477F2">
      <w:pPr>
        <w:pStyle w:val="ISISraas"/>
        <w:numPr>
          <w:ilvl w:val="0"/>
          <w:numId w:val="0"/>
        </w:numPr>
        <w:ind w:left="993" w:hanging="426"/>
      </w:pPr>
    </w:p>
    <w:p w14:paraId="59F0E000" w14:textId="044586C4" w:rsidR="007477F2" w:rsidRPr="007477F2" w:rsidRDefault="003078C7" w:rsidP="007477F2">
      <w:pPr>
        <w:pStyle w:val="ISIAntrat3"/>
      </w:pPr>
      <w:r>
        <w:t xml:space="preserve">Auksinio </w:t>
      </w:r>
      <w:r w:rsidR="001F7526">
        <w:t>p</w:t>
      </w:r>
      <w:r>
        <w:t>jūvio algoritmas</w:t>
      </w:r>
    </w:p>
    <w:p w14:paraId="08CE4AED" w14:textId="7DF34FF1" w:rsidR="007477F2" w:rsidRPr="007477F2" w:rsidRDefault="007477F2" w:rsidP="007477F2">
      <w:pPr>
        <w:pStyle w:val="ISISraas"/>
      </w:pPr>
      <w:r w:rsidRPr="007477F2">
        <w:t xml:space="preserve">Algoritmas atliko </w:t>
      </w:r>
      <w:r w:rsidR="00E84824">
        <w:t>24</w:t>
      </w:r>
      <w:r w:rsidRPr="007477F2">
        <w:t xml:space="preserve"> iteracijų ir </w:t>
      </w:r>
      <w:r w:rsidR="00E84824">
        <w:t>25</w:t>
      </w:r>
      <w:r w:rsidRPr="007477F2">
        <w:t xml:space="preserve"> kartus apskaičiavo </w:t>
      </w:r>
      <w:r w:rsidRPr="007477F2">
        <w:rPr>
          <w:i/>
          <w:iCs/>
        </w:rPr>
        <w:t>f(x)</w:t>
      </w:r>
      <w:r w:rsidRPr="007477F2">
        <w:t xml:space="preserve">. </w:t>
      </w:r>
    </w:p>
    <w:p w14:paraId="6D1D214A" w14:textId="7F846437" w:rsidR="007477F2" w:rsidRDefault="007477F2" w:rsidP="007477F2">
      <w:pPr>
        <w:pStyle w:val="ISISraas"/>
      </w:pPr>
      <w:r w:rsidRPr="007477F2">
        <w:t xml:space="preserve">Gavo galutinę vertę </w:t>
      </w:r>
      <w:r w:rsidR="00E84824">
        <w:t>2,45</w:t>
      </w:r>
      <w:r w:rsidRPr="007477F2">
        <w:t xml:space="preserve"> x 10</w:t>
      </w:r>
      <w:r w:rsidRPr="007477F2">
        <w:rPr>
          <w:vertAlign w:val="superscript"/>
        </w:rPr>
        <w:t>-5</w:t>
      </w:r>
      <w:r w:rsidRPr="007477F2">
        <w:t xml:space="preserve"> paklaida nuo tikrosios</w:t>
      </w:r>
    </w:p>
    <w:p w14:paraId="60CA2DCA" w14:textId="77777777" w:rsidR="00FE752F" w:rsidRPr="00D433F5" w:rsidRDefault="00FE752F" w:rsidP="00FE752F">
      <w:pPr>
        <w:pStyle w:val="ISISraas"/>
        <w:rPr>
          <w:lang w:val="en-US"/>
        </w:rPr>
      </w:pPr>
      <w:r w:rsidRPr="007477F2">
        <w:t xml:space="preserve">Lyginant su kitais: </w:t>
      </w:r>
    </w:p>
    <w:p w14:paraId="7E315264" w14:textId="681A2A17" w:rsidR="007477F2" w:rsidRDefault="002E6CD0" w:rsidP="00FE752F">
      <w:pPr>
        <w:pStyle w:val="ISISraas"/>
        <w:numPr>
          <w:ilvl w:val="1"/>
          <w:numId w:val="2"/>
        </w:numPr>
      </w:pPr>
      <w:r>
        <w:t>Žemiausias tikslumas iš visų algoritmų</w:t>
      </w:r>
    </w:p>
    <w:p w14:paraId="4324B42D" w14:textId="43197A58" w:rsidR="002E6CD0" w:rsidRDefault="002E6CD0" w:rsidP="00FE752F">
      <w:pPr>
        <w:pStyle w:val="ISISraas"/>
        <w:numPr>
          <w:ilvl w:val="1"/>
          <w:numId w:val="2"/>
        </w:numPr>
      </w:pPr>
      <w:r>
        <w:t xml:space="preserve">Efektyviausiai išnaudojo </w:t>
      </w:r>
      <w:r>
        <w:rPr>
          <w:i/>
          <w:iCs/>
        </w:rPr>
        <w:t>f(x)</w:t>
      </w:r>
      <w:r>
        <w:t xml:space="preserve"> skaičiavimus (~1 funkcija / iteraciją)</w:t>
      </w:r>
    </w:p>
    <w:p w14:paraId="531E5BFC" w14:textId="1370CE5F" w:rsidR="002E6CD0" w:rsidRDefault="002E6CD0" w:rsidP="00FE752F">
      <w:pPr>
        <w:pStyle w:val="ISISraas"/>
        <w:numPr>
          <w:ilvl w:val="1"/>
          <w:numId w:val="2"/>
        </w:numPr>
      </w:pPr>
      <w:r>
        <w:t>Geriausias algoritmas neskaičiuojant išvestinių</w:t>
      </w:r>
    </w:p>
    <w:p w14:paraId="5B55E697" w14:textId="77777777" w:rsidR="007477F2" w:rsidRPr="007477F2" w:rsidRDefault="007477F2" w:rsidP="007477F2">
      <w:pPr>
        <w:pStyle w:val="ISISraas"/>
        <w:numPr>
          <w:ilvl w:val="0"/>
          <w:numId w:val="0"/>
        </w:numPr>
        <w:ind w:left="993" w:hanging="426"/>
      </w:pPr>
    </w:p>
    <w:p w14:paraId="7648FD32" w14:textId="01B01DF8" w:rsidR="007477F2" w:rsidRPr="007477F2" w:rsidRDefault="003078C7" w:rsidP="007477F2">
      <w:pPr>
        <w:pStyle w:val="ISIAntrat3"/>
      </w:pPr>
      <w:r w:rsidRPr="003078C7">
        <w:t>Niutono metodo algoritmas</w:t>
      </w:r>
    </w:p>
    <w:p w14:paraId="69264C17" w14:textId="3A9E88D8" w:rsidR="007477F2" w:rsidRPr="007477F2" w:rsidRDefault="007477F2" w:rsidP="007477F2">
      <w:pPr>
        <w:pStyle w:val="ISISraas"/>
      </w:pPr>
      <w:r w:rsidRPr="007477F2">
        <w:t xml:space="preserve">Algoritmas atliko </w:t>
      </w:r>
      <w:r w:rsidR="00E84824">
        <w:t>6</w:t>
      </w:r>
      <w:r w:rsidRPr="007477F2">
        <w:t xml:space="preserve"> iteracij</w:t>
      </w:r>
      <w:r w:rsidR="00E84824">
        <w:t>as</w:t>
      </w:r>
      <w:r w:rsidRPr="007477F2">
        <w:t xml:space="preserve"> ir </w:t>
      </w:r>
      <w:r w:rsidR="00E84824">
        <w:t>13</w:t>
      </w:r>
      <w:r w:rsidRPr="007477F2">
        <w:t xml:space="preserve"> kart</w:t>
      </w:r>
      <w:r w:rsidR="00E84824">
        <w:t>ų</w:t>
      </w:r>
      <w:r w:rsidRPr="007477F2">
        <w:t xml:space="preserve"> apskaičiavo </w:t>
      </w:r>
      <w:r w:rsidRPr="007477F2">
        <w:rPr>
          <w:i/>
          <w:iCs/>
        </w:rPr>
        <w:t>f(x)</w:t>
      </w:r>
      <w:r w:rsidRPr="007477F2">
        <w:t xml:space="preserve">. </w:t>
      </w:r>
    </w:p>
    <w:p w14:paraId="7D4201F7" w14:textId="06E8578A" w:rsidR="007477F2" w:rsidRDefault="007477F2" w:rsidP="007477F2">
      <w:pPr>
        <w:pStyle w:val="ISISraas"/>
      </w:pPr>
      <w:r w:rsidRPr="007477F2">
        <w:t xml:space="preserve">Gavo galutinę vertę </w:t>
      </w:r>
      <w:r w:rsidR="00E84824">
        <w:t>2,28</w:t>
      </w:r>
      <w:r w:rsidRPr="007477F2">
        <w:t xml:space="preserve"> x 10</w:t>
      </w:r>
      <w:r w:rsidRPr="007477F2">
        <w:rPr>
          <w:vertAlign w:val="superscript"/>
        </w:rPr>
        <w:t>-</w:t>
      </w:r>
      <w:r w:rsidR="00E84824">
        <w:rPr>
          <w:vertAlign w:val="superscript"/>
        </w:rPr>
        <w:t>6</w:t>
      </w:r>
      <w:r w:rsidRPr="007477F2">
        <w:t xml:space="preserve"> paklaida nuo tikrosios</w:t>
      </w:r>
    </w:p>
    <w:p w14:paraId="5E2247CD" w14:textId="77777777" w:rsidR="00FE752F" w:rsidRPr="00D433F5" w:rsidRDefault="00FE752F" w:rsidP="00FE752F">
      <w:pPr>
        <w:pStyle w:val="ISISraas"/>
        <w:rPr>
          <w:lang w:val="en-US"/>
        </w:rPr>
      </w:pPr>
      <w:r w:rsidRPr="007477F2">
        <w:t xml:space="preserve">Lyginant su kitais: </w:t>
      </w:r>
    </w:p>
    <w:p w14:paraId="49C30C76" w14:textId="3942ACDE" w:rsidR="007477F2" w:rsidRDefault="002E6CD0" w:rsidP="00FE752F">
      <w:pPr>
        <w:pStyle w:val="ISISraas"/>
        <w:numPr>
          <w:ilvl w:val="1"/>
          <w:numId w:val="2"/>
        </w:numPr>
      </w:pPr>
      <w:r>
        <w:t>Gavo daug tikslesnę vertę, negu kiti algoritmai</w:t>
      </w:r>
    </w:p>
    <w:p w14:paraId="51EC4A26" w14:textId="1FD1BF2B" w:rsidR="002E6CD0" w:rsidRDefault="002E6CD0" w:rsidP="00FE752F">
      <w:pPr>
        <w:pStyle w:val="ISISraas"/>
        <w:numPr>
          <w:ilvl w:val="1"/>
          <w:numId w:val="2"/>
        </w:numPr>
      </w:pPr>
      <w:r>
        <w:t>Greičiausiai gavo rezultatą (tik 6 iteracijos)</w:t>
      </w:r>
    </w:p>
    <w:p w14:paraId="14732388" w14:textId="5AA57A9C" w:rsidR="00BF31C8" w:rsidRDefault="002E6CD0" w:rsidP="00FE752F">
      <w:pPr>
        <w:pStyle w:val="ISISraas"/>
        <w:numPr>
          <w:ilvl w:val="1"/>
          <w:numId w:val="2"/>
        </w:numPr>
      </w:pPr>
      <w:r>
        <w:t>Vienintelis algoritmas, naudojęs išvestines (realus efektyvumas priklausytų nuo išvestinių apskaičiavimo kainos)</w:t>
      </w:r>
    </w:p>
    <w:p w14:paraId="106280F7" w14:textId="77777777" w:rsidR="0058320E" w:rsidRPr="007477F2" w:rsidRDefault="0058320E" w:rsidP="002556DB">
      <w:pPr>
        <w:pStyle w:val="ISITekstas"/>
      </w:pPr>
    </w:p>
    <w:p w14:paraId="08CA74D6" w14:textId="59C43B98" w:rsidR="007477F2" w:rsidRPr="004975A2" w:rsidRDefault="005B5514" w:rsidP="00BF31C8">
      <w:pPr>
        <w:pStyle w:val="ISIAntrat1"/>
        <w:rPr>
          <w:lang w:val="en-US"/>
        </w:rPr>
      </w:pPr>
      <w:r w:rsidRPr="005B5514">
        <w:t>Vizualizuokite tikslo funkciją ir bandymo taškus.</w:t>
      </w:r>
    </w:p>
    <w:p w14:paraId="6BB614E7" w14:textId="407305EF" w:rsidR="004975A2" w:rsidRPr="003B27FD" w:rsidRDefault="004975A2" w:rsidP="004975A2">
      <w:pPr>
        <w:pStyle w:val="ISITekstas"/>
        <w:rPr>
          <w:lang w:val="en-US"/>
        </w:rPr>
      </w:pPr>
      <w:r>
        <w:rPr>
          <w:lang w:val="en-US"/>
        </w:rPr>
        <w:t xml:space="preserve">Naudojantis </w:t>
      </w:r>
      <w:r>
        <w:rPr>
          <w:i/>
          <w:iCs/>
          <w:lang w:val="en-US"/>
        </w:rPr>
        <w:t>gonum plot</w:t>
      </w:r>
      <w:r>
        <w:rPr>
          <w:lang w:val="en-US"/>
        </w:rPr>
        <w:t xml:space="preserve"> biblioteka, nubrėžiau grafiką, rodantį tikslo funkciją, apibrėžtą ribose [1, 10]</w:t>
      </w:r>
      <w:r w:rsidR="003B27FD">
        <w:rPr>
          <w:lang w:val="en-US"/>
        </w:rPr>
        <w:t xml:space="preserve"> bei visų 3 algoritmų bandymo taškus</w:t>
      </w:r>
      <w:r w:rsidR="00F658A7">
        <w:rPr>
          <w:lang w:val="en-US"/>
        </w:rPr>
        <w:t xml:space="preserve"> (žr. </w:t>
      </w:r>
      <w:r w:rsidR="00F658A7">
        <w:rPr>
          <w:lang w:val="en-US"/>
        </w:rPr>
        <w:fldChar w:fldCharType="begin"/>
      </w:r>
      <w:r w:rsidR="00F658A7">
        <w:rPr>
          <w:lang w:val="en-US"/>
        </w:rPr>
        <w:instrText xml:space="preserve"> REF _Ref223298953 \h </w:instrText>
      </w:r>
      <w:r w:rsidR="00F658A7">
        <w:rPr>
          <w:lang w:val="en-US"/>
        </w:rPr>
      </w:r>
      <w:r w:rsidR="00F658A7">
        <w:rPr>
          <w:lang w:val="en-US"/>
        </w:rPr>
        <w:fldChar w:fldCharType="separate"/>
      </w:r>
      <w:r w:rsidR="00F658A7">
        <w:t>pav. 7</w:t>
      </w:r>
      <w:r w:rsidR="00F658A7">
        <w:rPr>
          <w:lang w:val="en-US"/>
        </w:rPr>
        <w:fldChar w:fldCharType="end"/>
      </w:r>
      <w:r w:rsidR="00F658A7">
        <w:rPr>
          <w:lang w:val="en-US"/>
        </w:rPr>
        <w:t>)</w:t>
      </w:r>
      <w:r w:rsidR="003B27FD">
        <w:rPr>
          <w:lang w:val="en-US"/>
        </w:rPr>
        <w:t xml:space="preserve">. Tam, kad taškai būtų lengviau matomi, </w:t>
      </w:r>
      <w:r w:rsidR="003B27FD">
        <w:rPr>
          <w:i/>
          <w:iCs/>
          <w:lang w:val="en-US"/>
        </w:rPr>
        <w:t>x</w:t>
      </w:r>
      <w:r w:rsidR="003B27FD" w:rsidRPr="003B27FD">
        <w:rPr>
          <w:lang w:val="en-US"/>
        </w:rPr>
        <w:t xml:space="preserve"> ir </w:t>
      </w:r>
      <w:r w:rsidR="003B27FD">
        <w:rPr>
          <w:i/>
          <w:iCs/>
          <w:lang w:val="en-US"/>
        </w:rPr>
        <w:t xml:space="preserve">f(x) </w:t>
      </w:r>
      <w:r w:rsidR="003B27FD">
        <w:rPr>
          <w:lang w:val="en-US"/>
        </w:rPr>
        <w:t>ašys reprezentuojamos logaritmišk</w:t>
      </w:r>
      <w:r w:rsidR="00C73846">
        <w:rPr>
          <w:lang w:val="en-US"/>
        </w:rPr>
        <w:t>a</w:t>
      </w:r>
      <w:r w:rsidR="003B27FD">
        <w:rPr>
          <w:lang w:val="en-US"/>
        </w:rPr>
        <w:t xml:space="preserve"> skal</w:t>
      </w:r>
      <w:r w:rsidR="00C73846">
        <w:rPr>
          <w:lang w:val="en-US"/>
        </w:rPr>
        <w:t>e</w:t>
      </w:r>
      <w:r w:rsidR="003B27FD">
        <w:rPr>
          <w:lang w:val="en-US"/>
        </w:rPr>
        <w:t>.</w:t>
      </w:r>
    </w:p>
    <w:p w14:paraId="525B7DB0" w14:textId="77777777" w:rsidR="00F658A7" w:rsidRDefault="003B27FD" w:rsidP="00F658A7">
      <w:pPr>
        <w:pStyle w:val="ISITekstas"/>
        <w:keepNext/>
        <w:ind w:firstLine="0"/>
        <w:jc w:val="center"/>
      </w:pPr>
      <w:r w:rsidRPr="003B27FD">
        <w:rPr>
          <w:lang w:val="en-US"/>
        </w:rPr>
        <w:drawing>
          <wp:inline distT="0" distB="0" distL="0" distR="0" wp14:anchorId="2C5C2F9F" wp14:editId="5A958B1C">
            <wp:extent cx="5903596" cy="3542030"/>
            <wp:effectExtent l="0" t="0" r="1905" b="1270"/>
            <wp:docPr id="80626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64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5899" cy="354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69E5" w14:textId="0B0C6B84" w:rsidR="005B5514" w:rsidRPr="007477F2" w:rsidRDefault="00F658A7" w:rsidP="00F658A7">
      <w:pPr>
        <w:pStyle w:val="Caption"/>
        <w:jc w:val="center"/>
        <w:rPr>
          <w:lang w:val="en-US"/>
        </w:rPr>
      </w:pPr>
      <w:bookmarkStart w:id="8" w:name="_Ref223298953"/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t>7</w:t>
      </w:r>
      <w:r>
        <w:fldChar w:fldCharType="end"/>
      </w:r>
      <w:bookmarkEnd w:id="8"/>
      <w:r>
        <w:t xml:space="preserve"> Tikslo funkcijos ir bandymo taškų grafikas</w:t>
      </w:r>
    </w:p>
    <w:sectPr w:rsidR="005B5514" w:rsidRPr="007477F2" w:rsidSect="0083295E">
      <w:footerReference w:type="default" r:id="rId20"/>
      <w:pgSz w:w="11906" w:h="16838"/>
      <w:pgMar w:top="1021" w:right="1021" w:bottom="1021" w:left="1588" w:header="567" w:footer="567" w:gutter="0"/>
      <w:pgNumType w:start="3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0057" w14:textId="77777777" w:rsidR="002533FA" w:rsidRPr="007477F2" w:rsidRDefault="002533FA" w:rsidP="002B2915">
      <w:pPr>
        <w:spacing w:after="0" w:line="240" w:lineRule="auto"/>
      </w:pPr>
      <w:r w:rsidRPr="007477F2">
        <w:separator/>
      </w:r>
    </w:p>
  </w:endnote>
  <w:endnote w:type="continuationSeparator" w:id="0">
    <w:p w14:paraId="0E7D8FC0" w14:textId="77777777" w:rsidR="002533FA" w:rsidRPr="007477F2" w:rsidRDefault="002533FA" w:rsidP="002B2915">
      <w:pPr>
        <w:spacing w:after="0" w:line="240" w:lineRule="auto"/>
      </w:pPr>
      <w:r w:rsidRPr="007477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3F7" w14:textId="77777777" w:rsidR="005D1DC7" w:rsidRPr="007477F2" w:rsidRDefault="005D1DC7">
    <w:pPr>
      <w:pStyle w:val="Footer"/>
      <w:jc w:val="center"/>
    </w:pPr>
  </w:p>
  <w:p w14:paraId="6C1FC0E7" w14:textId="77777777" w:rsidR="0036716C" w:rsidRPr="007477F2" w:rsidRDefault="003671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5062047"/>
      <w:docPartObj>
        <w:docPartGallery w:val="Page Numbers (Bottom of Page)"/>
        <w:docPartUnique/>
      </w:docPartObj>
    </w:sdtPr>
    <w:sdtContent>
      <w:p w14:paraId="1E9FE9B4" w14:textId="77777777" w:rsidR="0036716C" w:rsidRPr="007477F2" w:rsidRDefault="0036716C">
        <w:pPr>
          <w:pStyle w:val="Footer"/>
          <w:jc w:val="center"/>
        </w:pPr>
        <w:r w:rsidRPr="007477F2">
          <w:fldChar w:fldCharType="begin"/>
        </w:r>
        <w:r w:rsidRPr="007477F2">
          <w:instrText xml:space="preserve"> PAGE   \* MERGEFORMAT </w:instrText>
        </w:r>
        <w:r w:rsidRPr="007477F2">
          <w:fldChar w:fldCharType="separate"/>
        </w:r>
        <w:r w:rsidR="00556C2C" w:rsidRPr="007477F2">
          <w:t>3</w:t>
        </w:r>
        <w:r w:rsidRPr="007477F2">
          <w:fldChar w:fldCharType="end"/>
        </w:r>
      </w:p>
    </w:sdtContent>
  </w:sdt>
  <w:p w14:paraId="77D561AC" w14:textId="77777777" w:rsidR="0036716C" w:rsidRPr="007477F2" w:rsidRDefault="003671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56683"/>
      <w:docPartObj>
        <w:docPartGallery w:val="Page Numbers (Bottom of Page)"/>
        <w:docPartUnique/>
      </w:docPartObj>
    </w:sdtPr>
    <w:sdtContent>
      <w:p w14:paraId="3C6D6390" w14:textId="77777777" w:rsidR="0083295E" w:rsidRPr="007477F2" w:rsidRDefault="0083295E">
        <w:pPr>
          <w:pStyle w:val="Footer"/>
          <w:jc w:val="center"/>
        </w:pPr>
        <w:r w:rsidRPr="007477F2">
          <w:fldChar w:fldCharType="begin"/>
        </w:r>
        <w:r w:rsidRPr="007477F2">
          <w:instrText xml:space="preserve"> PAGE   \* MERGEFORMAT </w:instrText>
        </w:r>
        <w:r w:rsidRPr="007477F2">
          <w:fldChar w:fldCharType="separate"/>
        </w:r>
        <w:r w:rsidRPr="007477F2">
          <w:t>15</w:t>
        </w:r>
        <w:r w:rsidRPr="007477F2">
          <w:fldChar w:fldCharType="end"/>
        </w:r>
      </w:p>
    </w:sdtContent>
  </w:sdt>
  <w:p w14:paraId="4B915B7C" w14:textId="77777777" w:rsidR="0083295E" w:rsidRPr="007477F2" w:rsidRDefault="0083295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5938248"/>
      <w:docPartObj>
        <w:docPartGallery w:val="Page Numbers (Bottom of Page)"/>
        <w:docPartUnique/>
      </w:docPartObj>
    </w:sdtPr>
    <w:sdtContent>
      <w:p w14:paraId="04E5E54B" w14:textId="77777777" w:rsidR="001F4316" w:rsidRPr="007477F2" w:rsidRDefault="001F4316">
        <w:pPr>
          <w:pStyle w:val="Footer"/>
          <w:jc w:val="center"/>
        </w:pPr>
        <w:r w:rsidRPr="007477F2">
          <w:fldChar w:fldCharType="begin"/>
        </w:r>
        <w:r w:rsidRPr="007477F2">
          <w:instrText xml:space="preserve"> PAGE   \* MERGEFORMAT </w:instrText>
        </w:r>
        <w:r w:rsidRPr="007477F2">
          <w:fldChar w:fldCharType="separate"/>
        </w:r>
        <w:r w:rsidRPr="007477F2">
          <w:t>15</w:t>
        </w:r>
        <w:r w:rsidRPr="007477F2">
          <w:fldChar w:fldCharType="end"/>
        </w:r>
      </w:p>
    </w:sdtContent>
  </w:sdt>
  <w:p w14:paraId="029A1FB4" w14:textId="77777777" w:rsidR="001F4316" w:rsidRPr="007477F2" w:rsidRDefault="001F431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82244"/>
      <w:docPartObj>
        <w:docPartGallery w:val="Page Numbers (Bottom of Page)"/>
        <w:docPartUnique/>
      </w:docPartObj>
    </w:sdtPr>
    <w:sdtContent>
      <w:p w14:paraId="386E012F" w14:textId="77777777" w:rsidR="005D1DC7" w:rsidRPr="007477F2" w:rsidRDefault="005D1DC7">
        <w:pPr>
          <w:pStyle w:val="Footer"/>
          <w:jc w:val="center"/>
        </w:pPr>
        <w:r w:rsidRPr="007477F2">
          <w:fldChar w:fldCharType="begin"/>
        </w:r>
        <w:r w:rsidRPr="007477F2">
          <w:instrText xml:space="preserve"> PAGE   \* MERGEFORMAT </w:instrText>
        </w:r>
        <w:r w:rsidRPr="007477F2">
          <w:fldChar w:fldCharType="separate"/>
        </w:r>
        <w:r w:rsidR="00556C2C" w:rsidRPr="007477F2">
          <w:t>15</w:t>
        </w:r>
        <w:r w:rsidRPr="007477F2">
          <w:fldChar w:fldCharType="end"/>
        </w:r>
      </w:p>
    </w:sdtContent>
  </w:sdt>
  <w:p w14:paraId="6F303F97" w14:textId="77777777" w:rsidR="005D1DC7" w:rsidRPr="007477F2" w:rsidRDefault="005D1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E1704" w14:textId="77777777" w:rsidR="002533FA" w:rsidRPr="007477F2" w:rsidRDefault="002533FA" w:rsidP="002B2915">
      <w:pPr>
        <w:spacing w:after="0" w:line="240" w:lineRule="auto"/>
      </w:pPr>
      <w:r w:rsidRPr="007477F2">
        <w:separator/>
      </w:r>
    </w:p>
  </w:footnote>
  <w:footnote w:type="continuationSeparator" w:id="0">
    <w:p w14:paraId="5FF2A18E" w14:textId="77777777" w:rsidR="002533FA" w:rsidRPr="007477F2" w:rsidRDefault="002533FA" w:rsidP="002B2915">
      <w:pPr>
        <w:spacing w:after="0" w:line="240" w:lineRule="auto"/>
      </w:pPr>
      <w:r w:rsidRPr="007477F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DE4"/>
    <w:multiLevelType w:val="multilevel"/>
    <w:tmpl w:val="3350D0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3518E"/>
    <w:multiLevelType w:val="hybridMultilevel"/>
    <w:tmpl w:val="7FDEED8A"/>
    <w:lvl w:ilvl="0" w:tplc="6902D5B8">
      <w:start w:val="1"/>
      <w:numFmt w:val="bullet"/>
      <w:pStyle w:val="Style1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C878A0"/>
    <w:multiLevelType w:val="multilevel"/>
    <w:tmpl w:val="23EC96BE"/>
    <w:lvl w:ilvl="0">
      <w:start w:val="1"/>
      <w:numFmt w:val="decimal"/>
      <w:pStyle w:val="ISIAntrat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ISIAntrat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ISIAntrat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4480A00"/>
    <w:multiLevelType w:val="multilevel"/>
    <w:tmpl w:val="A01CC7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04902"/>
    <w:multiLevelType w:val="hybridMultilevel"/>
    <w:tmpl w:val="21DE842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59F72478"/>
    <w:multiLevelType w:val="hybridMultilevel"/>
    <w:tmpl w:val="7E62E2B2"/>
    <w:lvl w:ilvl="0" w:tplc="452E61BA">
      <w:start w:val="1"/>
      <w:numFmt w:val="decimal"/>
      <w:pStyle w:val="ISISraasnum"/>
      <w:lvlText w:val="%1."/>
      <w:lvlJc w:val="left"/>
      <w:pPr>
        <w:ind w:left="927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647" w:hanging="360"/>
      </w:pPr>
    </w:lvl>
    <w:lvl w:ilvl="2" w:tplc="0427001B" w:tentative="1">
      <w:start w:val="1"/>
      <w:numFmt w:val="lowerRoman"/>
      <w:lvlText w:val="%3."/>
      <w:lvlJc w:val="right"/>
      <w:pPr>
        <w:ind w:left="2367" w:hanging="180"/>
      </w:pPr>
    </w:lvl>
    <w:lvl w:ilvl="3" w:tplc="0427000F" w:tentative="1">
      <w:start w:val="1"/>
      <w:numFmt w:val="decimal"/>
      <w:lvlText w:val="%4."/>
      <w:lvlJc w:val="left"/>
      <w:pPr>
        <w:ind w:left="3087" w:hanging="360"/>
      </w:pPr>
    </w:lvl>
    <w:lvl w:ilvl="4" w:tplc="04270019" w:tentative="1">
      <w:start w:val="1"/>
      <w:numFmt w:val="lowerLetter"/>
      <w:lvlText w:val="%5."/>
      <w:lvlJc w:val="left"/>
      <w:pPr>
        <w:ind w:left="3807" w:hanging="360"/>
      </w:pPr>
    </w:lvl>
    <w:lvl w:ilvl="5" w:tplc="0427001B" w:tentative="1">
      <w:start w:val="1"/>
      <w:numFmt w:val="lowerRoman"/>
      <w:lvlText w:val="%6."/>
      <w:lvlJc w:val="right"/>
      <w:pPr>
        <w:ind w:left="4527" w:hanging="180"/>
      </w:pPr>
    </w:lvl>
    <w:lvl w:ilvl="6" w:tplc="0427000F" w:tentative="1">
      <w:start w:val="1"/>
      <w:numFmt w:val="decimal"/>
      <w:lvlText w:val="%7."/>
      <w:lvlJc w:val="left"/>
      <w:pPr>
        <w:ind w:left="5247" w:hanging="360"/>
      </w:pPr>
    </w:lvl>
    <w:lvl w:ilvl="7" w:tplc="04270019" w:tentative="1">
      <w:start w:val="1"/>
      <w:numFmt w:val="lowerLetter"/>
      <w:lvlText w:val="%8."/>
      <w:lvlJc w:val="left"/>
      <w:pPr>
        <w:ind w:left="5967" w:hanging="360"/>
      </w:pPr>
    </w:lvl>
    <w:lvl w:ilvl="8" w:tplc="042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D15552A"/>
    <w:multiLevelType w:val="multilevel"/>
    <w:tmpl w:val="C1B017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808563">
    <w:abstractNumId w:val="2"/>
  </w:num>
  <w:num w:numId="2" w16cid:durableId="656301674">
    <w:abstractNumId w:val="1"/>
  </w:num>
  <w:num w:numId="3" w16cid:durableId="1109618436">
    <w:abstractNumId w:val="5"/>
  </w:num>
  <w:num w:numId="4" w16cid:durableId="204106557">
    <w:abstractNumId w:val="5"/>
    <w:lvlOverride w:ilvl="0">
      <w:startOverride w:val="1"/>
    </w:lvlOverride>
  </w:num>
  <w:num w:numId="5" w16cid:durableId="349262968">
    <w:abstractNumId w:val="5"/>
    <w:lvlOverride w:ilvl="0">
      <w:startOverride w:val="1"/>
    </w:lvlOverride>
  </w:num>
  <w:num w:numId="6" w16cid:durableId="170879190">
    <w:abstractNumId w:val="5"/>
    <w:lvlOverride w:ilvl="0">
      <w:startOverride w:val="1"/>
    </w:lvlOverride>
  </w:num>
  <w:num w:numId="7" w16cid:durableId="156656908">
    <w:abstractNumId w:val="4"/>
  </w:num>
  <w:num w:numId="8" w16cid:durableId="1889687057">
    <w:abstractNumId w:val="0"/>
  </w:num>
  <w:num w:numId="9" w16cid:durableId="1958096570">
    <w:abstractNumId w:val="3"/>
  </w:num>
  <w:num w:numId="10" w16cid:durableId="760682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attachedTemplate r:id="rId1"/>
  <w:defaultTabStop w:val="1296"/>
  <w:hyphenationZone w:val="396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5D"/>
    <w:rsid w:val="0001066A"/>
    <w:rsid w:val="00010C60"/>
    <w:rsid w:val="00011F93"/>
    <w:rsid w:val="000272E9"/>
    <w:rsid w:val="000445D5"/>
    <w:rsid w:val="000451CD"/>
    <w:rsid w:val="00052ACD"/>
    <w:rsid w:val="00052E03"/>
    <w:rsid w:val="00066F8F"/>
    <w:rsid w:val="000673B5"/>
    <w:rsid w:val="00072909"/>
    <w:rsid w:val="00085109"/>
    <w:rsid w:val="00085BC3"/>
    <w:rsid w:val="0009414F"/>
    <w:rsid w:val="000A6FBE"/>
    <w:rsid w:val="000B1B4D"/>
    <w:rsid w:val="000E2FFC"/>
    <w:rsid w:val="00100D41"/>
    <w:rsid w:val="0010140F"/>
    <w:rsid w:val="0010314C"/>
    <w:rsid w:val="001052CD"/>
    <w:rsid w:val="00115074"/>
    <w:rsid w:val="00126060"/>
    <w:rsid w:val="0018709C"/>
    <w:rsid w:val="00187C38"/>
    <w:rsid w:val="001B5AAC"/>
    <w:rsid w:val="001C1D71"/>
    <w:rsid w:val="001C21D1"/>
    <w:rsid w:val="001C6B1D"/>
    <w:rsid w:val="001D2F4A"/>
    <w:rsid w:val="001E62FC"/>
    <w:rsid w:val="001F20FA"/>
    <w:rsid w:val="001F2BDD"/>
    <w:rsid w:val="001F4316"/>
    <w:rsid w:val="001F7526"/>
    <w:rsid w:val="001F7DF5"/>
    <w:rsid w:val="00204CDF"/>
    <w:rsid w:val="00205AB5"/>
    <w:rsid w:val="00207636"/>
    <w:rsid w:val="002128AB"/>
    <w:rsid w:val="00220DE3"/>
    <w:rsid w:val="00237292"/>
    <w:rsid w:val="002379FA"/>
    <w:rsid w:val="00244DFB"/>
    <w:rsid w:val="00246B9D"/>
    <w:rsid w:val="00251290"/>
    <w:rsid w:val="002528A7"/>
    <w:rsid w:val="002533FA"/>
    <w:rsid w:val="002556DB"/>
    <w:rsid w:val="00266A58"/>
    <w:rsid w:val="00267BA8"/>
    <w:rsid w:val="00275B8C"/>
    <w:rsid w:val="00280C72"/>
    <w:rsid w:val="00282359"/>
    <w:rsid w:val="00285416"/>
    <w:rsid w:val="00291F55"/>
    <w:rsid w:val="002959C1"/>
    <w:rsid w:val="002A222B"/>
    <w:rsid w:val="002A7FFA"/>
    <w:rsid w:val="002B2915"/>
    <w:rsid w:val="002C02D9"/>
    <w:rsid w:val="002C07D2"/>
    <w:rsid w:val="002C20A5"/>
    <w:rsid w:val="002E6CD0"/>
    <w:rsid w:val="002E736B"/>
    <w:rsid w:val="002F44C4"/>
    <w:rsid w:val="002F5978"/>
    <w:rsid w:val="002F6327"/>
    <w:rsid w:val="002F6588"/>
    <w:rsid w:val="00305B16"/>
    <w:rsid w:val="003078C7"/>
    <w:rsid w:val="0031164C"/>
    <w:rsid w:val="0031249A"/>
    <w:rsid w:val="00315E19"/>
    <w:rsid w:val="00321138"/>
    <w:rsid w:val="003271A3"/>
    <w:rsid w:val="00342B0E"/>
    <w:rsid w:val="00344790"/>
    <w:rsid w:val="00350C6E"/>
    <w:rsid w:val="00353E60"/>
    <w:rsid w:val="00355C36"/>
    <w:rsid w:val="00362A6D"/>
    <w:rsid w:val="0036716C"/>
    <w:rsid w:val="00382BEA"/>
    <w:rsid w:val="0038356F"/>
    <w:rsid w:val="00393985"/>
    <w:rsid w:val="003A27C3"/>
    <w:rsid w:val="003B27FD"/>
    <w:rsid w:val="003B4832"/>
    <w:rsid w:val="003C050B"/>
    <w:rsid w:val="003C0519"/>
    <w:rsid w:val="003C313E"/>
    <w:rsid w:val="003C37EE"/>
    <w:rsid w:val="003C5E80"/>
    <w:rsid w:val="003D078C"/>
    <w:rsid w:val="003D4C75"/>
    <w:rsid w:val="003E3A63"/>
    <w:rsid w:val="003F0A67"/>
    <w:rsid w:val="00402F39"/>
    <w:rsid w:val="00403AB2"/>
    <w:rsid w:val="00404113"/>
    <w:rsid w:val="00404ED9"/>
    <w:rsid w:val="00406103"/>
    <w:rsid w:val="00420075"/>
    <w:rsid w:val="00431EE4"/>
    <w:rsid w:val="0045737E"/>
    <w:rsid w:val="004726D5"/>
    <w:rsid w:val="00481EB4"/>
    <w:rsid w:val="004944B7"/>
    <w:rsid w:val="00496562"/>
    <w:rsid w:val="004975A2"/>
    <w:rsid w:val="004A26B7"/>
    <w:rsid w:val="004A601C"/>
    <w:rsid w:val="004A6B3C"/>
    <w:rsid w:val="004D1696"/>
    <w:rsid w:val="004D1A51"/>
    <w:rsid w:val="004D3D22"/>
    <w:rsid w:val="004D454A"/>
    <w:rsid w:val="004D6E03"/>
    <w:rsid w:val="004E5F1F"/>
    <w:rsid w:val="004F702E"/>
    <w:rsid w:val="005147DF"/>
    <w:rsid w:val="0051639E"/>
    <w:rsid w:val="00526AD8"/>
    <w:rsid w:val="005461E3"/>
    <w:rsid w:val="00556C2C"/>
    <w:rsid w:val="00557BB5"/>
    <w:rsid w:val="00561A46"/>
    <w:rsid w:val="00564B85"/>
    <w:rsid w:val="00575481"/>
    <w:rsid w:val="0058320E"/>
    <w:rsid w:val="005838D5"/>
    <w:rsid w:val="00586E1A"/>
    <w:rsid w:val="00590AA1"/>
    <w:rsid w:val="00591563"/>
    <w:rsid w:val="005973A1"/>
    <w:rsid w:val="005B2E07"/>
    <w:rsid w:val="005B3486"/>
    <w:rsid w:val="005B5514"/>
    <w:rsid w:val="005C29E4"/>
    <w:rsid w:val="005C316A"/>
    <w:rsid w:val="005D1DC7"/>
    <w:rsid w:val="005D2AE9"/>
    <w:rsid w:val="005D5E7F"/>
    <w:rsid w:val="005D7BFA"/>
    <w:rsid w:val="005F2C1C"/>
    <w:rsid w:val="005F3339"/>
    <w:rsid w:val="005F3E2C"/>
    <w:rsid w:val="00605055"/>
    <w:rsid w:val="00613DCF"/>
    <w:rsid w:val="0063419C"/>
    <w:rsid w:val="00636F9B"/>
    <w:rsid w:val="006664DA"/>
    <w:rsid w:val="00672F07"/>
    <w:rsid w:val="00673370"/>
    <w:rsid w:val="0068138F"/>
    <w:rsid w:val="006850E3"/>
    <w:rsid w:val="00687EAC"/>
    <w:rsid w:val="006B39B7"/>
    <w:rsid w:val="006C1321"/>
    <w:rsid w:val="006C2C5F"/>
    <w:rsid w:val="006D01FC"/>
    <w:rsid w:val="0070355D"/>
    <w:rsid w:val="00703A60"/>
    <w:rsid w:val="00703B6A"/>
    <w:rsid w:val="0071012B"/>
    <w:rsid w:val="00711A14"/>
    <w:rsid w:val="00717375"/>
    <w:rsid w:val="007211C2"/>
    <w:rsid w:val="00726BAA"/>
    <w:rsid w:val="007477F2"/>
    <w:rsid w:val="00750813"/>
    <w:rsid w:val="00757955"/>
    <w:rsid w:val="00757B75"/>
    <w:rsid w:val="0076099D"/>
    <w:rsid w:val="00765493"/>
    <w:rsid w:val="0077665B"/>
    <w:rsid w:val="0077754E"/>
    <w:rsid w:val="007925C6"/>
    <w:rsid w:val="007A2E7A"/>
    <w:rsid w:val="007B1060"/>
    <w:rsid w:val="007C030E"/>
    <w:rsid w:val="007C568F"/>
    <w:rsid w:val="007D2066"/>
    <w:rsid w:val="007D7ACF"/>
    <w:rsid w:val="007E3ABE"/>
    <w:rsid w:val="007E4539"/>
    <w:rsid w:val="0080647E"/>
    <w:rsid w:val="00813A93"/>
    <w:rsid w:val="0082160D"/>
    <w:rsid w:val="008237A1"/>
    <w:rsid w:val="00825902"/>
    <w:rsid w:val="00826845"/>
    <w:rsid w:val="00830642"/>
    <w:rsid w:val="00830D3E"/>
    <w:rsid w:val="0083295E"/>
    <w:rsid w:val="00833067"/>
    <w:rsid w:val="008337E7"/>
    <w:rsid w:val="0084181B"/>
    <w:rsid w:val="008605E6"/>
    <w:rsid w:val="00860C7F"/>
    <w:rsid w:val="008628DB"/>
    <w:rsid w:val="0087147A"/>
    <w:rsid w:val="0087179B"/>
    <w:rsid w:val="0087547C"/>
    <w:rsid w:val="0087710B"/>
    <w:rsid w:val="00881690"/>
    <w:rsid w:val="00882823"/>
    <w:rsid w:val="0088458A"/>
    <w:rsid w:val="00884DB6"/>
    <w:rsid w:val="008865AE"/>
    <w:rsid w:val="0089121F"/>
    <w:rsid w:val="008917CB"/>
    <w:rsid w:val="008938B9"/>
    <w:rsid w:val="008A3383"/>
    <w:rsid w:val="008B3466"/>
    <w:rsid w:val="008B63AD"/>
    <w:rsid w:val="008B7AF9"/>
    <w:rsid w:val="008C013C"/>
    <w:rsid w:val="008C33EF"/>
    <w:rsid w:val="008D3E46"/>
    <w:rsid w:val="008D4EFD"/>
    <w:rsid w:val="008E6296"/>
    <w:rsid w:val="008F4EB4"/>
    <w:rsid w:val="0091512C"/>
    <w:rsid w:val="009172BE"/>
    <w:rsid w:val="00922432"/>
    <w:rsid w:val="009421A0"/>
    <w:rsid w:val="009423E8"/>
    <w:rsid w:val="00945F0F"/>
    <w:rsid w:val="00952B2F"/>
    <w:rsid w:val="00957EDD"/>
    <w:rsid w:val="00965F95"/>
    <w:rsid w:val="00986B96"/>
    <w:rsid w:val="00987B6E"/>
    <w:rsid w:val="009B0556"/>
    <w:rsid w:val="009B372F"/>
    <w:rsid w:val="009C0F0A"/>
    <w:rsid w:val="009F4258"/>
    <w:rsid w:val="00A0375F"/>
    <w:rsid w:val="00A141F2"/>
    <w:rsid w:val="00A25FD1"/>
    <w:rsid w:val="00A4658F"/>
    <w:rsid w:val="00A543ED"/>
    <w:rsid w:val="00A5553B"/>
    <w:rsid w:val="00A6366B"/>
    <w:rsid w:val="00A67A7C"/>
    <w:rsid w:val="00A742E0"/>
    <w:rsid w:val="00A744B8"/>
    <w:rsid w:val="00A762B5"/>
    <w:rsid w:val="00A770CF"/>
    <w:rsid w:val="00A772B8"/>
    <w:rsid w:val="00A778A7"/>
    <w:rsid w:val="00A96695"/>
    <w:rsid w:val="00A97026"/>
    <w:rsid w:val="00AD1482"/>
    <w:rsid w:val="00AD601B"/>
    <w:rsid w:val="00AD61BE"/>
    <w:rsid w:val="00AD67C7"/>
    <w:rsid w:val="00AD7CBC"/>
    <w:rsid w:val="00AE316B"/>
    <w:rsid w:val="00AE3319"/>
    <w:rsid w:val="00AE4456"/>
    <w:rsid w:val="00AF5E46"/>
    <w:rsid w:val="00AF688E"/>
    <w:rsid w:val="00AF69BF"/>
    <w:rsid w:val="00B01383"/>
    <w:rsid w:val="00B01709"/>
    <w:rsid w:val="00B033EF"/>
    <w:rsid w:val="00B15233"/>
    <w:rsid w:val="00B543A5"/>
    <w:rsid w:val="00B62B4B"/>
    <w:rsid w:val="00B7453C"/>
    <w:rsid w:val="00B96B06"/>
    <w:rsid w:val="00BB1031"/>
    <w:rsid w:val="00BC2476"/>
    <w:rsid w:val="00BC26C1"/>
    <w:rsid w:val="00BC6C44"/>
    <w:rsid w:val="00BC6E0A"/>
    <w:rsid w:val="00BE625F"/>
    <w:rsid w:val="00BF160D"/>
    <w:rsid w:val="00BF1624"/>
    <w:rsid w:val="00BF31C8"/>
    <w:rsid w:val="00C05C06"/>
    <w:rsid w:val="00C224FA"/>
    <w:rsid w:val="00C30349"/>
    <w:rsid w:val="00C35953"/>
    <w:rsid w:val="00C50F44"/>
    <w:rsid w:val="00C535B4"/>
    <w:rsid w:val="00C54578"/>
    <w:rsid w:val="00C61C21"/>
    <w:rsid w:val="00C62F3E"/>
    <w:rsid w:val="00C67E0B"/>
    <w:rsid w:val="00C73846"/>
    <w:rsid w:val="00CA3E3E"/>
    <w:rsid w:val="00CA3FEB"/>
    <w:rsid w:val="00CB05AF"/>
    <w:rsid w:val="00CC6B88"/>
    <w:rsid w:val="00CD1B94"/>
    <w:rsid w:val="00CE3EF1"/>
    <w:rsid w:val="00CE7CBA"/>
    <w:rsid w:val="00CF0D6A"/>
    <w:rsid w:val="00CF250A"/>
    <w:rsid w:val="00CF489E"/>
    <w:rsid w:val="00CF7605"/>
    <w:rsid w:val="00D061CF"/>
    <w:rsid w:val="00D113CF"/>
    <w:rsid w:val="00D230D7"/>
    <w:rsid w:val="00D23C20"/>
    <w:rsid w:val="00D30233"/>
    <w:rsid w:val="00D30476"/>
    <w:rsid w:val="00D40759"/>
    <w:rsid w:val="00D433F5"/>
    <w:rsid w:val="00D55A07"/>
    <w:rsid w:val="00D65B16"/>
    <w:rsid w:val="00D66F28"/>
    <w:rsid w:val="00D717D0"/>
    <w:rsid w:val="00D82C80"/>
    <w:rsid w:val="00D87F08"/>
    <w:rsid w:val="00D90101"/>
    <w:rsid w:val="00D942B1"/>
    <w:rsid w:val="00D951A3"/>
    <w:rsid w:val="00DA1576"/>
    <w:rsid w:val="00DA1831"/>
    <w:rsid w:val="00DB704C"/>
    <w:rsid w:val="00DD064E"/>
    <w:rsid w:val="00DD4A18"/>
    <w:rsid w:val="00DD6909"/>
    <w:rsid w:val="00DE586A"/>
    <w:rsid w:val="00DE6ED9"/>
    <w:rsid w:val="00DF2BB7"/>
    <w:rsid w:val="00DF7865"/>
    <w:rsid w:val="00E11517"/>
    <w:rsid w:val="00E3195D"/>
    <w:rsid w:val="00E35D6C"/>
    <w:rsid w:val="00E405D9"/>
    <w:rsid w:val="00E4313D"/>
    <w:rsid w:val="00E50243"/>
    <w:rsid w:val="00E514DF"/>
    <w:rsid w:val="00E56B32"/>
    <w:rsid w:val="00E648A3"/>
    <w:rsid w:val="00E64F0D"/>
    <w:rsid w:val="00E84824"/>
    <w:rsid w:val="00E8485E"/>
    <w:rsid w:val="00EA410D"/>
    <w:rsid w:val="00EA4CDD"/>
    <w:rsid w:val="00EA53D7"/>
    <w:rsid w:val="00EB3EAE"/>
    <w:rsid w:val="00EB6277"/>
    <w:rsid w:val="00ED1E68"/>
    <w:rsid w:val="00ED6B7D"/>
    <w:rsid w:val="00ED6EB6"/>
    <w:rsid w:val="00F100CF"/>
    <w:rsid w:val="00F3089D"/>
    <w:rsid w:val="00F55863"/>
    <w:rsid w:val="00F55CDA"/>
    <w:rsid w:val="00F5742F"/>
    <w:rsid w:val="00F658A7"/>
    <w:rsid w:val="00F67746"/>
    <w:rsid w:val="00F81175"/>
    <w:rsid w:val="00F81414"/>
    <w:rsid w:val="00F84D3A"/>
    <w:rsid w:val="00F85606"/>
    <w:rsid w:val="00F8660D"/>
    <w:rsid w:val="00F9480D"/>
    <w:rsid w:val="00FB72CE"/>
    <w:rsid w:val="00FC389D"/>
    <w:rsid w:val="00FE752F"/>
    <w:rsid w:val="00FF0792"/>
    <w:rsid w:val="00FF548E"/>
    <w:rsid w:val="00FF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F05D0"/>
  <w15:chartTrackingRefBased/>
  <w15:docId w15:val="{FE219ECE-9C92-4C18-9A05-4C454DE3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A07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5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2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1563"/>
    <w:pPr>
      <w:ind w:left="720"/>
      <w:contextualSpacing/>
    </w:pPr>
  </w:style>
  <w:style w:type="paragraph" w:customStyle="1" w:styleId="ISIAntrat1">
    <w:name w:val="ISI_Antraštė_1"/>
    <w:basedOn w:val="Heading1"/>
    <w:qFormat/>
    <w:rsid w:val="00A778A7"/>
    <w:pPr>
      <w:numPr>
        <w:numId w:val="1"/>
      </w:numPr>
      <w:spacing w:before="0" w:after="240"/>
      <w:ind w:left="567" w:hanging="425"/>
      <w:jc w:val="both"/>
    </w:pPr>
    <w:rPr>
      <w:rFonts w:ascii="Arial" w:hAnsi="Arial" w:cs="Arial"/>
      <w:b/>
      <w:caps/>
      <w:color w:val="auto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F1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162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162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F1624"/>
    <w:rPr>
      <w:color w:val="0563C1" w:themeColor="hyperlink"/>
      <w:u w:val="single"/>
    </w:rPr>
  </w:style>
  <w:style w:type="paragraph" w:customStyle="1" w:styleId="ISIAntrat2">
    <w:name w:val="ISI_Antraštė_2"/>
    <w:basedOn w:val="Heading2"/>
    <w:qFormat/>
    <w:rsid w:val="00A778A7"/>
    <w:pPr>
      <w:numPr>
        <w:ilvl w:val="1"/>
        <w:numId w:val="1"/>
      </w:numPr>
      <w:spacing w:before="240" w:after="120" w:line="288" w:lineRule="auto"/>
      <w:ind w:left="851" w:hanging="567"/>
    </w:pPr>
    <w:rPr>
      <w:rFonts w:ascii="Arial" w:hAnsi="Arial"/>
      <w:b/>
      <w:color w:val="auto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B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B32"/>
    <w:rPr>
      <w:rFonts w:ascii="Segoe UI" w:hAnsi="Segoe UI" w:cs="Segoe UI"/>
      <w:sz w:val="18"/>
      <w:szCs w:val="18"/>
    </w:rPr>
  </w:style>
  <w:style w:type="paragraph" w:customStyle="1" w:styleId="ISITekstas">
    <w:name w:val="ISI_Tekstas"/>
    <w:basedOn w:val="Normal"/>
    <w:qFormat/>
    <w:rsid w:val="00A744B8"/>
    <w:pPr>
      <w:spacing w:after="60" w:line="288" w:lineRule="auto"/>
      <w:ind w:firstLine="567"/>
      <w:jc w:val="both"/>
    </w:pPr>
    <w:rPr>
      <w:rFonts w:ascii="Times New Roman" w:hAnsi="Times New Roman" w:cs="Times New Roman"/>
      <w:sz w:val="24"/>
    </w:rPr>
  </w:style>
  <w:style w:type="paragraph" w:customStyle="1" w:styleId="ISIAntrat3">
    <w:name w:val="ISI_Antraštė_3"/>
    <w:basedOn w:val="Heading3"/>
    <w:qFormat/>
    <w:rsid w:val="00B15233"/>
    <w:pPr>
      <w:numPr>
        <w:ilvl w:val="2"/>
        <w:numId w:val="1"/>
      </w:numPr>
      <w:spacing w:before="240" w:after="120"/>
      <w:ind w:left="1134" w:hanging="709"/>
    </w:pPr>
    <w:rPr>
      <w:rFonts w:ascii="Arial" w:hAnsi="Arial" w:cs="Arial"/>
      <w:b/>
      <w:color w:val="auto"/>
    </w:rPr>
  </w:style>
  <w:style w:type="paragraph" w:styleId="TOC2">
    <w:name w:val="toc 2"/>
    <w:basedOn w:val="Normal"/>
    <w:next w:val="Normal"/>
    <w:autoRedefine/>
    <w:uiPriority w:val="39"/>
    <w:unhideWhenUsed/>
    <w:rsid w:val="007E4539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E45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E4539"/>
    <w:pPr>
      <w:spacing w:after="100"/>
      <w:ind w:left="440"/>
    </w:pPr>
  </w:style>
  <w:style w:type="paragraph" w:customStyle="1" w:styleId="ISIAntrat10">
    <w:name w:val="ISI_Antraštė_1.0"/>
    <w:basedOn w:val="ISIAntrat1"/>
    <w:qFormat/>
    <w:rsid w:val="00E648A3"/>
    <w:pPr>
      <w:numPr>
        <w:numId w:val="0"/>
      </w:numPr>
      <w:ind w:left="567" w:hanging="425"/>
    </w:pPr>
  </w:style>
  <w:style w:type="paragraph" w:customStyle="1" w:styleId="Style1">
    <w:name w:val="Style1"/>
    <w:basedOn w:val="ISITekstas"/>
    <w:qFormat/>
    <w:rsid w:val="00A744B8"/>
    <w:pPr>
      <w:numPr>
        <w:numId w:val="2"/>
      </w:numPr>
      <w:spacing w:after="120"/>
      <w:ind w:left="1281" w:hanging="357"/>
    </w:pPr>
  </w:style>
  <w:style w:type="paragraph" w:customStyle="1" w:styleId="ISISraas">
    <w:name w:val="ISI_Sąrašas"/>
    <w:basedOn w:val="Style1"/>
    <w:qFormat/>
    <w:rsid w:val="00A778A7"/>
    <w:pPr>
      <w:spacing w:after="60" w:line="264" w:lineRule="auto"/>
      <w:ind w:left="993" w:hanging="426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29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915"/>
  </w:style>
  <w:style w:type="paragraph" w:styleId="Footer">
    <w:name w:val="footer"/>
    <w:basedOn w:val="Normal"/>
    <w:link w:val="FooterChar"/>
    <w:uiPriority w:val="99"/>
    <w:unhideWhenUsed/>
    <w:rsid w:val="002B29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915"/>
  </w:style>
  <w:style w:type="paragraph" w:customStyle="1" w:styleId="ISISraasnum">
    <w:name w:val="ISI_Sąrašas_num"/>
    <w:basedOn w:val="ISITekstas"/>
    <w:qFormat/>
    <w:rsid w:val="00A778A7"/>
    <w:pPr>
      <w:numPr>
        <w:numId w:val="3"/>
      </w:numPr>
      <w:spacing w:line="264" w:lineRule="auto"/>
      <w:ind w:left="993" w:hanging="426"/>
      <w:contextualSpacing/>
    </w:pPr>
  </w:style>
  <w:style w:type="character" w:styleId="PlaceholderText">
    <w:name w:val="Placeholder Text"/>
    <w:basedOn w:val="DefaultParagraphFont"/>
    <w:uiPriority w:val="99"/>
    <w:semiHidden/>
    <w:rsid w:val="0071012B"/>
    <w:rPr>
      <w:color w:val="808080"/>
    </w:rPr>
  </w:style>
  <w:style w:type="paragraph" w:customStyle="1" w:styleId="ISIKodas">
    <w:name w:val="ISI_Kodas"/>
    <w:basedOn w:val="Normal"/>
    <w:link w:val="ISIKodasChar"/>
    <w:qFormat/>
    <w:rsid w:val="008C33EF"/>
    <w:pPr>
      <w:spacing w:after="0"/>
    </w:pPr>
    <w:rPr>
      <w:rFonts w:ascii="Courier New" w:hAnsi="Courier New" w:cs="Courier New"/>
      <w:sz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3319"/>
    <w:rPr>
      <w:color w:val="605E5C"/>
      <w:shd w:val="clear" w:color="auto" w:fill="E1DFDD"/>
    </w:rPr>
  </w:style>
  <w:style w:type="character" w:customStyle="1" w:styleId="ISIKodasChar">
    <w:name w:val="ISI_Kodas Char"/>
    <w:basedOn w:val="DefaultParagraphFont"/>
    <w:link w:val="ISIKodas"/>
    <w:rsid w:val="008C33EF"/>
    <w:rPr>
      <w:rFonts w:ascii="Courier New" w:hAnsi="Courier New" w:cs="Courier New"/>
      <w:sz w:val="18"/>
    </w:rPr>
  </w:style>
  <w:style w:type="character" w:styleId="Strong">
    <w:name w:val="Strong"/>
    <w:basedOn w:val="DefaultParagraphFont"/>
    <w:uiPriority w:val="22"/>
    <w:rsid w:val="00ED6B7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F688E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21A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21A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21A0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8F4E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Light">
    <w:name w:val="Grid Table Light"/>
    <w:basedOn w:val="TableNormal"/>
    <w:uiPriority w:val="40"/>
    <w:rsid w:val="009C0F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omas\Desktop\Uni\2%20Kursas\3%20Semestras\VPM\Pavyzdziai\formatavimo_guidelin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5ADEE-F0E9-4618-B798-E79DD8FC4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formatavimo_guidelines.dotx</Template>
  <TotalTime>127</TotalTime>
  <Pages>1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Adomas</dc:creator>
  <cp:keywords/>
  <dc:description/>
  <cp:lastModifiedBy>Adomas Lukoševičius</cp:lastModifiedBy>
  <cp:revision>35</cp:revision>
  <dcterms:created xsi:type="dcterms:W3CDTF">2026-03-01T19:10:00Z</dcterms:created>
  <dcterms:modified xsi:type="dcterms:W3CDTF">2026-03-01T21:16:00Z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aef7826afb289f107a54cccb31a319b186ddf7c081305f45c148e61aeea72587</vt:lpwstr>
  </property>
</Properties>
</file>