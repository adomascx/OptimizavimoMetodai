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7C02" w14:textId="77777777" w:rsidR="00672F07" w:rsidRPr="00AA3657" w:rsidRDefault="0070355D" w:rsidP="00561A46">
      <w:pPr>
        <w:spacing w:after="240"/>
        <w:jc w:val="center"/>
        <w:rPr>
          <w:rFonts w:ascii="Arial" w:hAnsi="Arial" w:cs="Arial"/>
        </w:rPr>
      </w:pPr>
      <w:r w:rsidRPr="00AA3657">
        <w:rPr>
          <w:rFonts w:ascii="Arial" w:hAnsi="Arial" w:cs="Arial"/>
          <w:lang w:eastAsia="lt-LT"/>
        </w:rPr>
        <w:drawing>
          <wp:inline distT="0" distB="0" distL="0" distR="0" wp14:anchorId="7D91415B" wp14:editId="48852FAA">
            <wp:extent cx="877912" cy="8786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IF Garamond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442" cy="8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3E1C" w14:textId="77777777" w:rsidR="0087547C" w:rsidRPr="00AA3657" w:rsidRDefault="0087547C" w:rsidP="0070355D">
      <w:pPr>
        <w:spacing w:before="240" w:after="0"/>
        <w:jc w:val="center"/>
        <w:rPr>
          <w:rFonts w:ascii="Arial" w:hAnsi="Arial" w:cs="Arial"/>
        </w:rPr>
      </w:pPr>
      <w:r w:rsidRPr="00AA3657">
        <w:rPr>
          <w:rFonts w:ascii="Arial" w:hAnsi="Arial" w:cs="Arial"/>
        </w:rPr>
        <w:t>VILNIAUS UNIVERSITETAS</w:t>
      </w:r>
    </w:p>
    <w:p w14:paraId="1264626F" w14:textId="77777777" w:rsidR="0087547C" w:rsidRPr="00AA3657" w:rsidRDefault="0087547C" w:rsidP="0070355D">
      <w:pPr>
        <w:spacing w:after="0"/>
        <w:jc w:val="center"/>
        <w:rPr>
          <w:rFonts w:ascii="Arial" w:hAnsi="Arial" w:cs="Arial"/>
        </w:rPr>
      </w:pPr>
      <w:r w:rsidRPr="00AA3657">
        <w:rPr>
          <w:rFonts w:ascii="Arial" w:hAnsi="Arial" w:cs="Arial"/>
        </w:rPr>
        <w:t>MATEMATIKOS IR INFORMATIKOS FAKULTETAS</w:t>
      </w:r>
    </w:p>
    <w:p w14:paraId="302100E3" w14:textId="77777777" w:rsidR="00342B0E" w:rsidRPr="00AA3657" w:rsidRDefault="00556C2C" w:rsidP="0070355D">
      <w:pPr>
        <w:spacing w:after="0"/>
        <w:jc w:val="center"/>
        <w:rPr>
          <w:rFonts w:ascii="Arial" w:hAnsi="Arial" w:cs="Arial"/>
        </w:rPr>
      </w:pPr>
      <w:r w:rsidRPr="00AA3657">
        <w:rPr>
          <w:rFonts w:ascii="Arial" w:hAnsi="Arial" w:cs="Arial"/>
        </w:rPr>
        <w:t>INFORMACINIŲ SISTEMŲ INŽINERIJOS STUDIJŲ PROGRAMA</w:t>
      </w:r>
    </w:p>
    <w:p w14:paraId="7D2BBFA8" w14:textId="77777777" w:rsidR="002C07D2" w:rsidRPr="00AA3657" w:rsidRDefault="00CF250A" w:rsidP="002C07D2">
      <w:pPr>
        <w:spacing w:before="600" w:after="0"/>
        <w:jc w:val="center"/>
        <w:rPr>
          <w:rFonts w:ascii="Arial" w:hAnsi="Arial" w:cs="Arial"/>
        </w:rPr>
      </w:pPr>
      <w:r w:rsidRPr="00AA3657">
        <w:rPr>
          <w:rFonts w:ascii="Arial" w:hAnsi="Arial" w:cs="Arial"/>
          <w:lang w:eastAsia="lt-L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268B2" wp14:editId="7DF749A1">
                <wp:simplePos x="0" y="0"/>
                <wp:positionH relativeFrom="margin">
                  <wp:align>center</wp:align>
                </wp:positionH>
                <wp:positionV relativeFrom="page">
                  <wp:posOffset>3115310</wp:posOffset>
                </wp:positionV>
                <wp:extent cx="5803900" cy="1882140"/>
                <wp:effectExtent l="0" t="0" r="6350" b="381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188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07EC2" w14:textId="7E2D2D19" w:rsidR="0036716C" w:rsidRPr="00AA3657" w:rsidRDefault="00242726" w:rsidP="0039703F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</w:pPr>
                            <w:r w:rsidRPr="00AA365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  <w:t>T</w:t>
                            </w:r>
                            <w:r w:rsidR="0064078D" w:rsidRPr="00AA3657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</w:rPr>
                              <w:t>iesinis programavimas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268B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45.3pt;width:457pt;height:148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" filled="f" stroked="f" strokeweight=".5pt">
                <v:textbox inset="1mm,1mm,1mm,1mm">
                  <w:txbxContent>
                    <w:p w14:paraId="1B407EC2" w14:textId="7E2D2D19" w:rsidR="0036716C" w:rsidRPr="00AA3657" w:rsidRDefault="00242726" w:rsidP="0039703F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</w:pPr>
                      <w:r w:rsidRPr="00AA3657"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  <w:t>T</w:t>
                      </w:r>
                      <w:r w:rsidR="0064078D" w:rsidRPr="00AA3657">
                        <w:rPr>
                          <w:rFonts w:ascii="Arial" w:hAnsi="Arial" w:cs="Arial"/>
                          <w:b/>
                          <w:bCs/>
                          <w:sz w:val="28"/>
                        </w:rPr>
                        <w:t>iesinis programavimas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12647CE8" w14:textId="6980AE20" w:rsidR="002C07D2" w:rsidRPr="00AA3657" w:rsidRDefault="00242726" w:rsidP="00561A46">
      <w:pPr>
        <w:spacing w:before="360" w:after="480"/>
        <w:jc w:val="center"/>
        <w:rPr>
          <w:rFonts w:ascii="Arial" w:hAnsi="Arial" w:cs="Arial"/>
          <w:b/>
        </w:rPr>
      </w:pPr>
      <w:r w:rsidRPr="00AA3657">
        <w:rPr>
          <w:rFonts w:ascii="Arial" w:hAnsi="Arial" w:cs="Arial"/>
        </w:rPr>
        <w:t>4</w:t>
      </w:r>
      <w:r w:rsidR="0039703F" w:rsidRPr="00AA3657">
        <w:rPr>
          <w:rFonts w:ascii="Arial" w:hAnsi="Arial" w:cs="Arial"/>
        </w:rPr>
        <w:t xml:space="preserve"> </w:t>
      </w:r>
      <w:r w:rsidR="00305B16" w:rsidRPr="00AA3657">
        <w:rPr>
          <w:rFonts w:ascii="Arial" w:hAnsi="Arial" w:cs="Arial"/>
        </w:rPr>
        <w:t>Laboratorinio</w:t>
      </w:r>
      <w:r w:rsidR="00F3089D" w:rsidRPr="00AA3657">
        <w:rPr>
          <w:rFonts w:ascii="Arial" w:hAnsi="Arial" w:cs="Arial"/>
        </w:rPr>
        <w:t xml:space="preserve"> </w:t>
      </w:r>
      <w:r w:rsidR="003C313E" w:rsidRPr="00AA3657">
        <w:rPr>
          <w:rFonts w:ascii="Arial" w:hAnsi="Arial" w:cs="Arial"/>
        </w:rPr>
        <w:t>darbo ataskaita</w:t>
      </w:r>
    </w:p>
    <w:p w14:paraId="341880E9" w14:textId="3E61EDCE" w:rsidR="00CF250A" w:rsidRPr="00AA3657" w:rsidRDefault="002C07D2" w:rsidP="002C07D2">
      <w:pPr>
        <w:spacing w:before="2040" w:after="120"/>
        <w:ind w:left="4536"/>
        <w:rPr>
          <w:rFonts w:ascii="Arial" w:hAnsi="Arial" w:cs="Arial"/>
        </w:rPr>
      </w:pPr>
      <w:r w:rsidRPr="00AA3657">
        <w:rPr>
          <w:rFonts w:ascii="Arial" w:hAnsi="Arial" w:cs="Arial"/>
        </w:rPr>
        <w:t xml:space="preserve">Atliko: </w:t>
      </w:r>
      <w:r w:rsidR="00E3195D" w:rsidRPr="00AA3657">
        <w:rPr>
          <w:rFonts w:ascii="Arial" w:hAnsi="Arial" w:cs="Arial"/>
        </w:rPr>
        <w:t>Adomas Lukoševičius</w:t>
      </w:r>
    </w:p>
    <w:p w14:paraId="2B164010" w14:textId="506D4FAA" w:rsidR="002C07D2" w:rsidRPr="00AA3657" w:rsidRDefault="002C07D2" w:rsidP="002C07D2">
      <w:pPr>
        <w:spacing w:after="600"/>
        <w:ind w:left="4536"/>
        <w:rPr>
          <w:rFonts w:ascii="Arial" w:hAnsi="Arial" w:cs="Arial"/>
        </w:rPr>
      </w:pPr>
      <w:r w:rsidRPr="00AA3657">
        <w:rPr>
          <w:rFonts w:ascii="Arial" w:hAnsi="Arial" w:cs="Arial"/>
        </w:rPr>
        <w:t>VU el. p.</w:t>
      </w:r>
      <w:r w:rsidR="00FF548E" w:rsidRPr="00AA3657">
        <w:rPr>
          <w:rFonts w:ascii="Arial" w:hAnsi="Arial" w:cs="Arial"/>
        </w:rPr>
        <w:t xml:space="preserve">: </w:t>
      </w:r>
      <w:r w:rsidR="00E3195D" w:rsidRPr="00AA3657">
        <w:rPr>
          <w:rFonts w:ascii="Arial" w:hAnsi="Arial" w:cs="Arial"/>
        </w:rPr>
        <w:t>adomas.lukosevicius</w:t>
      </w:r>
      <w:r w:rsidR="00FF548E" w:rsidRPr="00AA3657">
        <w:rPr>
          <w:rFonts w:ascii="Arial" w:hAnsi="Arial" w:cs="Arial"/>
        </w:rPr>
        <w:t>@mif.stud.vu.lt</w:t>
      </w:r>
    </w:p>
    <w:p w14:paraId="0FA4825A" w14:textId="6622D13D" w:rsidR="002C07D2" w:rsidRPr="00AA3657" w:rsidRDefault="00F3089D" w:rsidP="002C07D2">
      <w:pPr>
        <w:spacing w:after="600"/>
        <w:ind w:left="4536"/>
        <w:rPr>
          <w:rFonts w:ascii="Arial" w:hAnsi="Arial" w:cs="Arial"/>
        </w:rPr>
      </w:pPr>
      <w:r w:rsidRPr="00AA3657">
        <w:rPr>
          <w:rFonts w:ascii="Arial" w:hAnsi="Arial" w:cs="Arial"/>
        </w:rPr>
        <w:t>Vertino</w:t>
      </w:r>
      <w:r w:rsidR="002C07D2" w:rsidRPr="00AA3657">
        <w:rPr>
          <w:rFonts w:ascii="Arial" w:hAnsi="Arial" w:cs="Arial"/>
        </w:rPr>
        <w:t xml:space="preserve">: </w:t>
      </w:r>
      <w:r w:rsidR="00010C60" w:rsidRPr="00AA3657">
        <w:rPr>
          <w:rFonts w:ascii="Arial" w:hAnsi="Arial" w:cs="Arial"/>
        </w:rPr>
        <w:t>prof. dr. Julius Žilinskas</w:t>
      </w:r>
    </w:p>
    <w:p w14:paraId="352976AF" w14:textId="77777777" w:rsidR="0070355D" w:rsidRPr="00AA3657" w:rsidRDefault="00E35D6C" w:rsidP="00561A46">
      <w:pPr>
        <w:spacing w:before="3000" w:after="0"/>
        <w:jc w:val="center"/>
        <w:rPr>
          <w:rFonts w:ascii="Arial" w:hAnsi="Arial" w:cs="Arial"/>
          <w:sz w:val="20"/>
        </w:rPr>
      </w:pPr>
      <w:r w:rsidRPr="00AA3657">
        <w:rPr>
          <w:rFonts w:ascii="Arial" w:hAnsi="Arial" w:cs="Arial"/>
          <w:sz w:val="20"/>
        </w:rPr>
        <w:t>Vilnius</w:t>
      </w:r>
    </w:p>
    <w:p w14:paraId="12BAF610" w14:textId="4FAE55C8" w:rsidR="00085109" w:rsidRPr="00AA3657" w:rsidRDefault="00E3195D" w:rsidP="00561A46">
      <w:pPr>
        <w:spacing w:before="60" w:after="120"/>
        <w:jc w:val="center"/>
        <w:rPr>
          <w:rFonts w:ascii="Arial" w:hAnsi="Arial" w:cs="Arial"/>
        </w:rPr>
      </w:pPr>
      <w:r w:rsidRPr="00AA3657">
        <w:rPr>
          <w:rFonts w:ascii="Arial" w:hAnsi="Arial" w:cs="Arial"/>
          <w:sz w:val="20"/>
        </w:rPr>
        <w:t>2026</w:t>
      </w:r>
    </w:p>
    <w:p w14:paraId="297E792A" w14:textId="77777777" w:rsidR="0036716C" w:rsidRPr="00AA3657" w:rsidRDefault="0036716C" w:rsidP="00085109">
      <w:pPr>
        <w:spacing w:before="2400" w:after="120"/>
        <w:jc w:val="center"/>
        <w:rPr>
          <w:rFonts w:ascii="Arial" w:hAnsi="Arial" w:cs="Arial"/>
        </w:rPr>
        <w:sectPr w:rsidR="0036716C" w:rsidRPr="00AA3657" w:rsidSect="005D1DC7">
          <w:footerReference w:type="default" r:id="rId9"/>
          <w:footerReference w:type="first" r:id="rId10"/>
          <w:pgSz w:w="11906" w:h="16838"/>
          <w:pgMar w:top="1021" w:right="1021" w:bottom="1021" w:left="1588" w:header="567" w:footer="567" w:gutter="0"/>
          <w:pgNumType w:start="1"/>
          <w:cols w:space="1296"/>
          <w:docGrid w:linePitch="360"/>
        </w:sectPr>
      </w:pPr>
    </w:p>
    <w:p w14:paraId="3D78C3DE" w14:textId="7E0EFBBF" w:rsidR="002E736B" w:rsidRPr="00AA3657" w:rsidRDefault="00010C60" w:rsidP="00010C60">
      <w:pPr>
        <w:pStyle w:val="ISIAntrat10"/>
      </w:pPr>
      <w:r w:rsidRPr="00AA3657">
        <w:t>Užduotis</w:t>
      </w:r>
    </w:p>
    <w:p w14:paraId="08F0A3BD" w14:textId="33149830" w:rsidR="00DF4CA2" w:rsidRPr="00AA3657" w:rsidRDefault="00577577" w:rsidP="00577577">
      <w:pPr>
        <w:pStyle w:val="ISIAntrat1"/>
      </w:pPr>
      <w:r w:rsidRPr="00AA3657">
        <w:t>Suprogramuokite simplekso algoritmą tiesinio programavimo uždaviniams</w:t>
      </w:r>
    </w:p>
    <w:p w14:paraId="7BD4C17A" w14:textId="6B12E729" w:rsidR="006A24B9" w:rsidRPr="00AA3657" w:rsidRDefault="008D143D" w:rsidP="006A24B9">
      <w:pPr>
        <w:pStyle w:val="ISITekstas"/>
      </w:pPr>
      <w:r w:rsidRPr="00AA3657">
        <w:t xml:space="preserve">Naudojant </w:t>
      </w:r>
      <w:r w:rsidRPr="00AA3657">
        <w:rPr>
          <w:i/>
          <w:iCs/>
        </w:rPr>
        <w:t xml:space="preserve">Golang </w:t>
      </w:r>
      <w:r w:rsidRPr="00AA3657">
        <w:t>programavimo kalbą, implementavau simplekso algoritmą tiesinio programavimo uždaviniams</w:t>
      </w:r>
      <w:r w:rsidR="00E75429" w:rsidRPr="00AA3657">
        <w:t>. Algoritmo kodas įkeltas priede ataskaitos gale.</w:t>
      </w:r>
    </w:p>
    <w:p w14:paraId="72E5F8E2" w14:textId="77777777" w:rsidR="00C133AA" w:rsidRPr="00AA3657" w:rsidRDefault="00C133AA" w:rsidP="0044761B">
      <w:pPr>
        <w:pStyle w:val="ISITekstas"/>
        <w:jc w:val="center"/>
      </w:pPr>
    </w:p>
    <w:p w14:paraId="0C6163B7" w14:textId="3114AADA" w:rsidR="00577577" w:rsidRPr="00AA3657" w:rsidRDefault="00577577" w:rsidP="00577577">
      <w:pPr>
        <w:pStyle w:val="ISIAntrat1"/>
      </w:pPr>
      <w:r w:rsidRPr="00AA3657">
        <w:t>Užrašykite duotą uždavinį matriciniu pavidalu standartine forma.</w:t>
      </w:r>
    </w:p>
    <w:p w14:paraId="622A404B" w14:textId="3BC5334E" w:rsidR="006A24B9" w:rsidRDefault="008029F2" w:rsidP="006A24B9">
      <w:pPr>
        <w:pStyle w:val="ISITekstas"/>
      </w:pPr>
      <w:r w:rsidRPr="00AA3657">
        <w:t xml:space="preserve">Buvo duotas tiesinio programavimo uždavinys: </w:t>
      </w:r>
    </w:p>
    <w:p w14:paraId="0F84FBCA" w14:textId="77777777" w:rsidR="00DF32AE" w:rsidRPr="00AA3657" w:rsidRDefault="00DF32AE" w:rsidP="006A24B9">
      <w:pPr>
        <w:pStyle w:val="ISITekstas"/>
      </w:pPr>
    </w:p>
    <w:p w14:paraId="64DC72C3" w14:textId="6724547E" w:rsidR="008029F2" w:rsidRPr="00AA3657" w:rsidRDefault="00901193" w:rsidP="00366B48">
      <w:pPr>
        <w:pStyle w:val="ISITekstas"/>
        <w:jc w:val="center"/>
        <w:rPr>
          <w:i/>
          <w:iCs/>
        </w:rPr>
      </w:pPr>
      <w:r w:rsidRPr="00AA3657">
        <w:rPr>
          <w:i/>
          <w:iCs/>
        </w:rPr>
        <w:t xml:space="preserve">min </w:t>
      </w:r>
      <w:r w:rsidR="00095D2A" w:rsidRPr="00AA3657">
        <w:rPr>
          <w:i/>
          <w:iCs/>
        </w:rPr>
        <w:t xml:space="preserve">f = </w:t>
      </w:r>
      <w:r w:rsidR="008029F2" w:rsidRPr="00AA3657">
        <w:rPr>
          <w:i/>
          <w:iCs/>
        </w:rPr>
        <w:t>2x</w:t>
      </w:r>
      <w:r w:rsidR="008029F2" w:rsidRPr="00AA3657">
        <w:rPr>
          <w:i/>
          <w:iCs/>
          <w:vertAlign w:val="subscript"/>
        </w:rPr>
        <w:t>1</w:t>
      </w:r>
      <w:r w:rsidR="008029F2" w:rsidRPr="00AA3657">
        <w:rPr>
          <w:i/>
          <w:iCs/>
        </w:rPr>
        <w:t xml:space="preserve"> − 3x</w:t>
      </w:r>
      <w:r w:rsidR="008029F2" w:rsidRPr="00AA3657">
        <w:rPr>
          <w:i/>
          <w:iCs/>
          <w:vertAlign w:val="subscript"/>
        </w:rPr>
        <w:t>2</w:t>
      </w:r>
      <w:r w:rsidR="008029F2" w:rsidRPr="00AA3657">
        <w:rPr>
          <w:i/>
          <w:iCs/>
        </w:rPr>
        <w:t xml:space="preserve"> − 5x</w:t>
      </w:r>
      <w:r w:rsidR="008029F2" w:rsidRPr="00AA3657">
        <w:rPr>
          <w:i/>
          <w:iCs/>
          <w:vertAlign w:val="subscript"/>
        </w:rPr>
        <w:t>4</w:t>
      </w:r>
    </w:p>
    <w:p w14:paraId="314FA5F6" w14:textId="77777777" w:rsidR="00DF32AE" w:rsidRDefault="00DF32AE" w:rsidP="00366B48">
      <w:pPr>
        <w:pStyle w:val="ISITekstas"/>
      </w:pPr>
    </w:p>
    <w:p w14:paraId="30CF7C98" w14:textId="72729875" w:rsidR="00366B48" w:rsidRDefault="00366B48" w:rsidP="00366B48">
      <w:pPr>
        <w:pStyle w:val="ISITekstas"/>
      </w:pPr>
      <w:r w:rsidRPr="00AA3657">
        <w:t>Su apribojimais:</w:t>
      </w:r>
    </w:p>
    <w:p w14:paraId="000C49A9" w14:textId="77777777" w:rsidR="00DF32AE" w:rsidRPr="00AA3657" w:rsidRDefault="00DF32AE" w:rsidP="00366B48">
      <w:pPr>
        <w:pStyle w:val="ISITekstas"/>
      </w:pPr>
    </w:p>
    <w:p w14:paraId="05417174" w14:textId="3EC92AE5" w:rsidR="008029F2" w:rsidRPr="00AA3657" w:rsidRDefault="008029F2" w:rsidP="002A5914">
      <w:pPr>
        <w:pStyle w:val="ISITekstas"/>
        <w:ind w:left="2592" w:firstLine="1296"/>
        <w:rPr>
          <w:i/>
          <w:iCs/>
        </w:rPr>
      </w:pPr>
      <w:r w:rsidRPr="00AA3657">
        <w:rPr>
          <w:i/>
          <w:iCs/>
        </w:rPr>
        <w:t>−x</w:t>
      </w:r>
      <w:r w:rsidRPr="00AA3657">
        <w:rPr>
          <w:i/>
          <w:iCs/>
          <w:vertAlign w:val="subscript"/>
        </w:rPr>
        <w:t>1</w:t>
      </w:r>
      <w:r w:rsidRPr="00AA3657">
        <w:rPr>
          <w:i/>
          <w:iCs/>
        </w:rPr>
        <w:t xml:space="preserve"> + </w:t>
      </w:r>
      <w:r w:rsidR="00891AB6" w:rsidRPr="00AA3657">
        <w:rPr>
          <w:i/>
          <w:iCs/>
        </w:rPr>
        <w:t xml:space="preserve"> </w:t>
      </w:r>
      <w:r w:rsidRPr="00AA3657">
        <w:rPr>
          <w:i/>
          <w:iCs/>
        </w:rPr>
        <w:t>x</w:t>
      </w:r>
      <w:r w:rsidRPr="00AA3657">
        <w:rPr>
          <w:i/>
          <w:iCs/>
          <w:vertAlign w:val="subscript"/>
        </w:rPr>
        <w:t>2</w:t>
      </w:r>
      <w:r w:rsidRPr="00AA3657">
        <w:rPr>
          <w:i/>
          <w:iCs/>
        </w:rPr>
        <w:t xml:space="preserve"> − x</w:t>
      </w:r>
      <w:r w:rsidRPr="00AA3657">
        <w:rPr>
          <w:i/>
          <w:iCs/>
          <w:vertAlign w:val="subscript"/>
        </w:rPr>
        <w:t>3</w:t>
      </w:r>
      <w:r w:rsidRPr="00AA3657">
        <w:rPr>
          <w:i/>
          <w:iCs/>
        </w:rPr>
        <w:t xml:space="preserve"> − x</w:t>
      </w:r>
      <w:r w:rsidRPr="00AA3657">
        <w:rPr>
          <w:i/>
          <w:iCs/>
          <w:vertAlign w:val="subscript"/>
        </w:rPr>
        <w:t>4</w:t>
      </w:r>
      <w:r w:rsidRPr="00AA3657">
        <w:rPr>
          <w:i/>
          <w:iCs/>
        </w:rPr>
        <w:t xml:space="preserve"> ≤ 8</w:t>
      </w:r>
    </w:p>
    <w:p w14:paraId="2CCDCFC3" w14:textId="3B82AE66" w:rsidR="008029F2" w:rsidRPr="00AA3657" w:rsidRDefault="008029F2" w:rsidP="002A5914">
      <w:pPr>
        <w:pStyle w:val="ISITekstas"/>
        <w:ind w:left="2592" w:firstLine="1296"/>
        <w:rPr>
          <w:i/>
          <w:iCs/>
        </w:rPr>
      </w:pPr>
      <w:r w:rsidRPr="00AA3657">
        <w:rPr>
          <w:i/>
          <w:iCs/>
        </w:rPr>
        <w:t>2x</w:t>
      </w:r>
      <w:r w:rsidRPr="00AA3657">
        <w:rPr>
          <w:i/>
          <w:iCs/>
          <w:vertAlign w:val="subscript"/>
        </w:rPr>
        <w:t>1</w:t>
      </w:r>
      <w:r w:rsidRPr="00AA3657">
        <w:rPr>
          <w:i/>
          <w:iCs/>
        </w:rPr>
        <w:t xml:space="preserve"> + 4x</w:t>
      </w:r>
      <w:r w:rsidRPr="00AA3657">
        <w:rPr>
          <w:i/>
          <w:iCs/>
          <w:vertAlign w:val="subscript"/>
        </w:rPr>
        <w:t>2</w:t>
      </w:r>
      <w:r w:rsidRPr="00AA3657">
        <w:rPr>
          <w:i/>
          <w:iCs/>
        </w:rPr>
        <w:t xml:space="preserve"> </w:t>
      </w:r>
      <w:r w:rsidR="00891AB6" w:rsidRPr="00AA3657">
        <w:rPr>
          <w:i/>
          <w:iCs/>
        </w:rPr>
        <w:t xml:space="preserve">               </w:t>
      </w:r>
      <w:r w:rsidRPr="00AA3657">
        <w:rPr>
          <w:i/>
          <w:iCs/>
        </w:rPr>
        <w:t>≤ 10</w:t>
      </w:r>
    </w:p>
    <w:p w14:paraId="443BE749" w14:textId="71F63C41" w:rsidR="008029F2" w:rsidRPr="00AA3657" w:rsidRDefault="00891AB6" w:rsidP="002A5914">
      <w:pPr>
        <w:pStyle w:val="ISITekstas"/>
        <w:ind w:left="2592" w:firstLine="1296"/>
        <w:rPr>
          <w:i/>
          <w:iCs/>
        </w:rPr>
      </w:pPr>
      <w:r w:rsidRPr="00AA3657">
        <w:rPr>
          <w:i/>
          <w:iCs/>
        </w:rPr>
        <w:t xml:space="preserve">                   x</w:t>
      </w:r>
      <w:r w:rsidRPr="00AA3657">
        <w:rPr>
          <w:i/>
          <w:iCs/>
          <w:vertAlign w:val="subscript"/>
        </w:rPr>
        <w:t>3</w:t>
      </w:r>
      <w:r w:rsidRPr="00AA3657">
        <w:rPr>
          <w:i/>
          <w:iCs/>
        </w:rPr>
        <w:t xml:space="preserve"> +</w:t>
      </w:r>
      <w:r w:rsidR="008029F2" w:rsidRPr="00AA3657">
        <w:rPr>
          <w:i/>
          <w:iCs/>
        </w:rPr>
        <w:t xml:space="preserve"> x</w:t>
      </w:r>
      <w:r w:rsidR="008029F2" w:rsidRPr="00AA3657">
        <w:rPr>
          <w:i/>
          <w:iCs/>
          <w:vertAlign w:val="subscript"/>
        </w:rPr>
        <w:t>4</w:t>
      </w:r>
      <w:r w:rsidR="008029F2" w:rsidRPr="00AA3657">
        <w:rPr>
          <w:i/>
          <w:iCs/>
        </w:rPr>
        <w:t xml:space="preserve"> ≤ 3</w:t>
      </w:r>
    </w:p>
    <w:p w14:paraId="2823E676" w14:textId="6EA8290E" w:rsidR="008029F2" w:rsidRPr="00AA3657" w:rsidRDefault="008029F2" w:rsidP="002A5914">
      <w:pPr>
        <w:pStyle w:val="ISITekstas"/>
        <w:ind w:left="2592" w:firstLine="1296"/>
        <w:rPr>
          <w:i/>
          <w:iCs/>
        </w:rPr>
      </w:pPr>
      <w:r w:rsidRPr="00AA3657">
        <w:rPr>
          <w:i/>
          <w:iCs/>
        </w:rPr>
        <w:t>x</w:t>
      </w:r>
      <w:r w:rsidRPr="00AA3657">
        <w:rPr>
          <w:i/>
          <w:iCs/>
          <w:vertAlign w:val="subscript"/>
        </w:rPr>
        <w:t>i</w:t>
      </w:r>
      <w:r w:rsidRPr="00AA3657">
        <w:rPr>
          <w:i/>
          <w:iCs/>
        </w:rPr>
        <w:t xml:space="preserve"> ≥ 0</w:t>
      </w:r>
    </w:p>
    <w:p w14:paraId="2B2EB920" w14:textId="77777777" w:rsidR="002A5914" w:rsidRPr="00AA3657" w:rsidRDefault="002A5914" w:rsidP="00DF32AE">
      <w:pPr>
        <w:pStyle w:val="ISITekstas"/>
      </w:pPr>
    </w:p>
    <w:p w14:paraId="02BA8003" w14:textId="2C7BFBE4" w:rsidR="004B324B" w:rsidRDefault="004B324B" w:rsidP="002A5914">
      <w:pPr>
        <w:pStyle w:val="ISITekstas"/>
      </w:pPr>
      <w:r w:rsidRPr="00AA3657">
        <w:t xml:space="preserve">Kadangi Simplekso algoritmas ieško funkcijos maksimumo, tikslo funkciją </w:t>
      </w:r>
      <w:r w:rsidRPr="00AA3657">
        <w:rPr>
          <w:i/>
          <w:iCs/>
        </w:rPr>
        <w:t>f</w:t>
      </w:r>
      <w:r w:rsidRPr="00AA3657">
        <w:t xml:space="preserve"> perrašome</w:t>
      </w:r>
      <w:r w:rsidR="00A773E2" w:rsidRPr="00AA3657">
        <w:t xml:space="preserve"> pagal </w:t>
      </w:r>
      <w:r w:rsidR="00A773E2" w:rsidRPr="00AA3657">
        <w:rPr>
          <w:i/>
          <w:iCs/>
        </w:rPr>
        <w:t>max g = -f</w:t>
      </w:r>
      <w:r w:rsidR="00B84FA8" w:rsidRPr="00AA3657">
        <w:rPr>
          <w:i/>
          <w:iCs/>
        </w:rPr>
        <w:t xml:space="preserve"> </w:t>
      </w:r>
      <w:r w:rsidRPr="00AA3657">
        <w:t>:</w:t>
      </w:r>
    </w:p>
    <w:p w14:paraId="78A2B939" w14:textId="77777777" w:rsidR="00DF32AE" w:rsidRPr="00AA3657" w:rsidRDefault="00DF32AE" w:rsidP="002A5914">
      <w:pPr>
        <w:pStyle w:val="ISITekstas"/>
      </w:pPr>
    </w:p>
    <w:p w14:paraId="1E771AEB" w14:textId="4B98BBBF" w:rsidR="004B324B" w:rsidRPr="00AA3657" w:rsidRDefault="00095D2A" w:rsidP="004B324B">
      <w:pPr>
        <w:pStyle w:val="ISITekstas"/>
        <w:jc w:val="center"/>
      </w:pPr>
      <w:r w:rsidRPr="00AA3657">
        <w:rPr>
          <w:i/>
          <w:iCs/>
        </w:rPr>
        <w:t xml:space="preserve">max </w:t>
      </w:r>
      <w:r w:rsidR="004B324B" w:rsidRPr="00AA3657">
        <w:rPr>
          <w:i/>
          <w:iCs/>
        </w:rPr>
        <w:t>g = −2x</w:t>
      </w:r>
      <w:r w:rsidR="004B324B" w:rsidRPr="00AA3657">
        <w:rPr>
          <w:i/>
          <w:iCs/>
          <w:vertAlign w:val="subscript"/>
        </w:rPr>
        <w:t>1</w:t>
      </w:r>
      <w:r w:rsidR="004B324B" w:rsidRPr="00AA3657">
        <w:rPr>
          <w:i/>
          <w:iCs/>
        </w:rPr>
        <w:t xml:space="preserve"> + 3x</w:t>
      </w:r>
      <w:r w:rsidR="004B324B" w:rsidRPr="00AA3657">
        <w:rPr>
          <w:i/>
          <w:iCs/>
          <w:vertAlign w:val="subscript"/>
        </w:rPr>
        <w:t>2</w:t>
      </w:r>
      <w:r w:rsidR="004B324B" w:rsidRPr="00AA3657">
        <w:rPr>
          <w:i/>
          <w:iCs/>
        </w:rPr>
        <w:t xml:space="preserve"> + 5x</w:t>
      </w:r>
      <w:r w:rsidR="004B324B" w:rsidRPr="00AA3657">
        <w:rPr>
          <w:i/>
          <w:iCs/>
          <w:vertAlign w:val="subscript"/>
        </w:rPr>
        <w:t>4</w:t>
      </w:r>
    </w:p>
    <w:p w14:paraId="3698C491" w14:textId="77777777" w:rsidR="004B324B" w:rsidRPr="00AA3657" w:rsidRDefault="004B324B" w:rsidP="002A5914">
      <w:pPr>
        <w:pStyle w:val="ISITekstas"/>
      </w:pPr>
    </w:p>
    <w:p w14:paraId="4FE2B3D9" w14:textId="626BF61C" w:rsidR="002A5914" w:rsidRDefault="00EA7FDC" w:rsidP="002A5914">
      <w:pPr>
        <w:pStyle w:val="ISITekstas"/>
      </w:pPr>
      <w:r w:rsidRPr="00AA3657">
        <w:t>Užduotis buvo perrašyta matriciniu pavidalu standartine forma</w:t>
      </w:r>
      <w:r w:rsidR="0005209E" w:rsidRPr="00AA3657">
        <w:t xml:space="preserve"> </w:t>
      </w:r>
      <w:r w:rsidR="0005209E" w:rsidRPr="00AA3657">
        <w:rPr>
          <w:i/>
          <w:iCs/>
        </w:rPr>
        <w:t>min c</w:t>
      </w:r>
      <w:r w:rsidR="0005209E" w:rsidRPr="00AA3657">
        <w:rPr>
          <w:i/>
          <w:iCs/>
          <w:vertAlign w:val="superscript"/>
        </w:rPr>
        <w:t>T</w:t>
      </w:r>
      <w:r w:rsidR="00A15206" w:rsidRPr="00AA3657">
        <w:rPr>
          <w:i/>
          <w:iCs/>
          <w:vertAlign w:val="superscript"/>
        </w:rPr>
        <w:t xml:space="preserve"> </w:t>
      </w:r>
      <w:r w:rsidR="0005209E" w:rsidRPr="00AA3657">
        <w:rPr>
          <w:i/>
          <w:iCs/>
        </w:rPr>
        <w:t>x</w:t>
      </w:r>
      <w:r w:rsidR="0005209E" w:rsidRPr="00AA3657">
        <w:t>, kai</w:t>
      </w:r>
      <w:r w:rsidRPr="00AA3657">
        <w:t xml:space="preserve"> </w:t>
      </w:r>
      <w:r w:rsidRPr="00AA3657">
        <w:rPr>
          <w:i/>
          <w:iCs/>
        </w:rPr>
        <w:t>A</w:t>
      </w:r>
      <w:r w:rsidR="00CB5132" w:rsidRPr="00AA3657">
        <w:rPr>
          <w:i/>
          <w:iCs/>
        </w:rPr>
        <w:t xml:space="preserve"> </w:t>
      </w:r>
      <w:r w:rsidRPr="00AA3657">
        <w:rPr>
          <w:i/>
          <w:iCs/>
        </w:rPr>
        <w:t>x ≤ b</w:t>
      </w:r>
      <w:r w:rsidRPr="00AA3657">
        <w:t>, kur:</w:t>
      </w:r>
    </w:p>
    <w:p w14:paraId="02A6C420" w14:textId="77777777" w:rsidR="00DF32AE" w:rsidRPr="00AA3657" w:rsidRDefault="00DF32AE" w:rsidP="002A5914">
      <w:pPr>
        <w:pStyle w:val="ISITekstas"/>
      </w:pPr>
    </w:p>
    <w:p w14:paraId="307B8B65" w14:textId="77777777" w:rsidR="009652AD" w:rsidRPr="00AA3657" w:rsidRDefault="00EA7FDC" w:rsidP="009652AD">
      <w:pPr>
        <w:pStyle w:val="ISITekstas"/>
        <w:ind w:firstLine="0"/>
        <w:jc w:val="center"/>
        <w:rPr>
          <w:rFonts w:eastAsiaTheme="minorEastAsia"/>
          <w:i/>
        </w:rPr>
      </w:pPr>
      <w:r w:rsidRPr="00AA3657">
        <w:rPr>
          <w:i/>
          <w:iCs/>
        </w:rPr>
        <w:t xml:space="preserve">A =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4DCCAD6B" w14:textId="77777777" w:rsidR="0005209E" w:rsidRPr="00DF32AE" w:rsidRDefault="0005209E" w:rsidP="00DF32AE">
      <w:pPr>
        <w:pStyle w:val="ISITekstas"/>
      </w:pPr>
    </w:p>
    <w:p w14:paraId="685DEDD2" w14:textId="7CE9CD72" w:rsidR="00EA7FDC" w:rsidRPr="00AA3657" w:rsidRDefault="00EA7FDC" w:rsidP="009652AD">
      <w:pPr>
        <w:pStyle w:val="ISITekstas"/>
        <w:ind w:firstLine="0"/>
        <w:jc w:val="center"/>
        <w:rPr>
          <w:rFonts w:eastAsiaTheme="minorEastAsia"/>
          <w:i/>
        </w:rPr>
      </w:pPr>
      <w:r w:rsidRPr="00AA3657">
        <w:rPr>
          <w:rFonts w:eastAsiaTheme="minorEastAsia"/>
          <w:i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eqArr>
          </m:e>
        </m:d>
      </m:oMath>
    </w:p>
    <w:p w14:paraId="05D241EF" w14:textId="77777777" w:rsidR="0005209E" w:rsidRPr="00DF32AE" w:rsidRDefault="0005209E" w:rsidP="00DF32AE">
      <w:pPr>
        <w:pStyle w:val="ISITekstas"/>
      </w:pPr>
    </w:p>
    <w:p w14:paraId="6FEB58E2" w14:textId="644BBABC" w:rsidR="00EA7FDC" w:rsidRPr="00AA3657" w:rsidRDefault="00EA7FDC" w:rsidP="009652AD">
      <w:pPr>
        <w:pStyle w:val="ISITekstas"/>
        <w:ind w:firstLine="0"/>
        <w:jc w:val="center"/>
        <w:rPr>
          <w:rFonts w:eastAsiaTheme="minorEastAsia"/>
          <w:i/>
        </w:rPr>
      </w:pPr>
      <w:r w:rsidRPr="00AA3657">
        <w:rPr>
          <w:rFonts w:eastAsiaTheme="minorEastAsia"/>
          <w:i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8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eqArr>
          </m:e>
        </m:d>
      </m:oMath>
    </w:p>
    <w:p w14:paraId="7C875FF1" w14:textId="77777777" w:rsidR="0005209E" w:rsidRPr="00DF32AE" w:rsidRDefault="0005209E" w:rsidP="00DF32AE">
      <w:pPr>
        <w:pStyle w:val="ISITekstas"/>
      </w:pPr>
    </w:p>
    <w:p w14:paraId="2EEF8AF5" w14:textId="27F02679" w:rsidR="0005209E" w:rsidRDefault="0005209E" w:rsidP="0005209E">
      <w:pPr>
        <w:pStyle w:val="ISITekstas"/>
      </w:pPr>
      <w:r w:rsidRPr="00AA3657">
        <w:t xml:space="preserve">Iš lygties </w:t>
      </w:r>
      <w:r w:rsidR="00E357BB" w:rsidRPr="00AA3657">
        <w:rPr>
          <w:i/>
          <w:iCs/>
        </w:rPr>
        <w:t>g</w:t>
      </w:r>
      <w:r w:rsidRPr="00AA3657">
        <w:rPr>
          <w:i/>
          <w:iCs/>
        </w:rPr>
        <w:t xml:space="preserve"> = 2x</w:t>
      </w:r>
      <w:r w:rsidRPr="00AA3657">
        <w:rPr>
          <w:i/>
          <w:iCs/>
          <w:vertAlign w:val="subscript"/>
        </w:rPr>
        <w:t>1</w:t>
      </w:r>
      <w:r w:rsidRPr="00AA3657">
        <w:rPr>
          <w:i/>
          <w:iCs/>
        </w:rPr>
        <w:t xml:space="preserve"> − 3x</w:t>
      </w:r>
      <w:r w:rsidRPr="00AA3657">
        <w:rPr>
          <w:i/>
          <w:iCs/>
          <w:vertAlign w:val="subscript"/>
        </w:rPr>
        <w:t>2</w:t>
      </w:r>
      <w:r w:rsidRPr="00AA3657">
        <w:rPr>
          <w:i/>
          <w:iCs/>
        </w:rPr>
        <w:t xml:space="preserve"> − 5x</w:t>
      </w:r>
      <w:r w:rsidRPr="00AA3657">
        <w:rPr>
          <w:i/>
          <w:iCs/>
          <w:vertAlign w:val="subscript"/>
        </w:rPr>
        <w:t>4</w:t>
      </w:r>
      <w:r w:rsidRPr="00AA3657">
        <w:rPr>
          <w:vertAlign w:val="superscript"/>
        </w:rPr>
        <w:t xml:space="preserve">  </w:t>
      </w:r>
      <w:r w:rsidRPr="00AA3657">
        <w:t>gaunamas koeficientų vektorius:</w:t>
      </w:r>
    </w:p>
    <w:p w14:paraId="5784A3A0" w14:textId="77777777" w:rsidR="00DF32AE" w:rsidRPr="00AA3657" w:rsidRDefault="00DF32AE" w:rsidP="0005209E">
      <w:pPr>
        <w:pStyle w:val="ISITekstas"/>
      </w:pPr>
    </w:p>
    <w:p w14:paraId="498BA002" w14:textId="629EBC63" w:rsidR="0005209E" w:rsidRPr="00AA3657" w:rsidRDefault="0005209E" w:rsidP="009652AD">
      <w:pPr>
        <w:pStyle w:val="ISITekstas"/>
        <w:ind w:firstLine="0"/>
        <w:jc w:val="center"/>
        <w:rPr>
          <w:rFonts w:eastAsiaTheme="minorEastAsia"/>
          <w:i/>
        </w:rPr>
      </w:pPr>
      <w:r w:rsidRPr="00AA3657">
        <w:rPr>
          <w:rFonts w:eastAsiaTheme="minorEastAsia"/>
          <w:i/>
        </w:rPr>
        <w:t xml:space="preserve">c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</m:eqArr>
          </m:e>
        </m:d>
      </m:oMath>
    </w:p>
    <w:p w14:paraId="76A6C0E9" w14:textId="77777777" w:rsidR="00C133AA" w:rsidRPr="00DF32AE" w:rsidRDefault="00C133AA" w:rsidP="00DF32AE">
      <w:pPr>
        <w:pStyle w:val="ISITekstas"/>
      </w:pPr>
    </w:p>
    <w:p w14:paraId="00735D3B" w14:textId="6953DF63" w:rsidR="00077847" w:rsidRDefault="00751B02" w:rsidP="00077847">
      <w:pPr>
        <w:pStyle w:val="ISITekstas"/>
      </w:pPr>
      <w:r w:rsidRPr="00AA3657">
        <w:t xml:space="preserve">Galiausiai, pridedame </w:t>
      </w:r>
      <w:r w:rsidR="00CE3D43" w:rsidRPr="00AA3657">
        <w:t>s</w:t>
      </w:r>
      <w:r w:rsidR="00CE3D43" w:rsidRPr="00AA3657">
        <w:rPr>
          <w:vertAlign w:val="subscript"/>
        </w:rPr>
        <w:t>i</w:t>
      </w:r>
      <w:r w:rsidR="00CE3D43" w:rsidRPr="00AA3657">
        <w:t xml:space="preserve"> kintamuosius, kad </w:t>
      </w:r>
      <w:r w:rsidRPr="00AA3657">
        <w:t>apribojimų nelygybes paverstume lygybėmis</w:t>
      </w:r>
    </w:p>
    <w:p w14:paraId="6D35D4FD" w14:textId="77777777" w:rsidR="00DF32AE" w:rsidRPr="00AA3657" w:rsidRDefault="00DF32AE" w:rsidP="00077847">
      <w:pPr>
        <w:pStyle w:val="ISITekstas"/>
      </w:pPr>
    </w:p>
    <w:p w14:paraId="66C08E35" w14:textId="3D470CD3" w:rsidR="00077847" w:rsidRPr="00AA3657" w:rsidRDefault="00077847" w:rsidP="00077847">
      <w:pPr>
        <w:pStyle w:val="ISITekstas"/>
        <w:jc w:val="center"/>
        <w:rPr>
          <w:rFonts w:eastAsiaTheme="minorEastAsia"/>
        </w:rPr>
      </w:pPr>
      <w:r w:rsidRPr="00AA3657">
        <w:rPr>
          <w:rFonts w:eastAsiaTheme="minorEastAsia"/>
          <w:i/>
          <w:iCs/>
        </w:rPr>
        <w:t>A =</w:t>
      </w:r>
      <w:r w:rsidRPr="00AA3657">
        <w:rPr>
          <w:rFonts w:eastAsiaTheme="minorEastAsia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14:paraId="2CAE6482" w14:textId="77777777" w:rsidR="00B84FA8" w:rsidRPr="00AA3657" w:rsidRDefault="00B84FA8" w:rsidP="00751B02">
      <w:pPr>
        <w:pStyle w:val="ISITekstas"/>
      </w:pPr>
    </w:p>
    <w:p w14:paraId="58474185" w14:textId="605144A7" w:rsidR="00577577" w:rsidRPr="00AA3657" w:rsidRDefault="00577577" w:rsidP="00577577">
      <w:pPr>
        <w:pStyle w:val="ISIAntrat1"/>
      </w:pPr>
      <w:r w:rsidRPr="00AA3657">
        <w:t>Išspręskite uždavinį suprogramuotu simplekso algoritmu.</w:t>
      </w:r>
    </w:p>
    <w:p w14:paraId="356939BD" w14:textId="64BDFB9D" w:rsidR="009442A0" w:rsidRPr="00AA3657" w:rsidRDefault="009442A0" w:rsidP="006A24B9">
      <w:pPr>
        <w:pStyle w:val="ISITekstas"/>
      </w:pPr>
      <w:r w:rsidRPr="00AA3657">
        <w:t xml:space="preserve">Naudojant anksčiau gautas </w:t>
      </w:r>
      <w:r w:rsidRPr="00AA3657">
        <w:rPr>
          <w:i/>
          <w:iCs/>
        </w:rPr>
        <w:t>A, b</w:t>
      </w:r>
      <w:r w:rsidRPr="00AA3657">
        <w:t xml:space="preserve"> ir </w:t>
      </w:r>
      <w:r w:rsidRPr="00AA3657">
        <w:rPr>
          <w:i/>
          <w:iCs/>
        </w:rPr>
        <w:t>c</w:t>
      </w:r>
      <w:r w:rsidRPr="00AA3657">
        <w:t xml:space="preserve"> matricas, buvo paleistas suprogramuotas simplekso algoritmas. </w:t>
      </w:r>
    </w:p>
    <w:p w14:paraId="0B50510A" w14:textId="33CC085A" w:rsidR="006A24B9" w:rsidRPr="00AA3657" w:rsidRDefault="00CE3D43" w:rsidP="006A24B9">
      <w:pPr>
        <w:pStyle w:val="ISITekstas"/>
      </w:pPr>
      <w:r w:rsidRPr="00AA3657">
        <w:t xml:space="preserve">Simplekso algoritmas buvo sprendžiamas per kelias iteracijas, </w:t>
      </w:r>
      <w:r w:rsidRPr="00AA3657">
        <w:rPr>
          <w:i/>
          <w:iCs/>
        </w:rPr>
        <w:t>tableau</w:t>
      </w:r>
      <w:r w:rsidRPr="00AA3657">
        <w:t xml:space="preserve"> principu. Žemiau pateikiama kiekviena uždavinio iteracija:</w:t>
      </w:r>
    </w:p>
    <w:p w14:paraId="36B51951" w14:textId="77777777" w:rsidR="00304DB2" w:rsidRDefault="00304DB2" w:rsidP="00FD611B">
      <w:pPr>
        <w:pStyle w:val="ISITekstas"/>
        <w:keepNext/>
      </w:pPr>
    </w:p>
    <w:p w14:paraId="73573DA8" w14:textId="1A6F30F0" w:rsidR="001118C4" w:rsidRPr="00AA3657" w:rsidRDefault="002E3E75" w:rsidP="001118C4">
      <w:pPr>
        <w:pStyle w:val="ISITekstas"/>
        <w:keepNext/>
        <w:jc w:val="center"/>
      </w:pPr>
      <w:r w:rsidRPr="00AA3657">
        <w:drawing>
          <wp:inline distT="0" distB="0" distL="0" distR="0" wp14:anchorId="1FF1EA79" wp14:editId="1EBCF315">
            <wp:extent cx="3371850" cy="1028700"/>
            <wp:effectExtent l="0" t="0" r="0" b="0"/>
            <wp:docPr id="8555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7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43FB" w14:textId="04776A7D" w:rsidR="001118C4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1</w:t>
      </w:r>
      <w:r w:rsidRPr="00AA3657">
        <w:fldChar w:fldCharType="end"/>
      </w:r>
      <w:r w:rsidRPr="00AA3657">
        <w:t xml:space="preserve"> Pradiniai duomenys</w:t>
      </w:r>
    </w:p>
    <w:p w14:paraId="63C803B3" w14:textId="77777777" w:rsidR="00304DB2" w:rsidRDefault="00304DB2" w:rsidP="00FD611B">
      <w:pPr>
        <w:pStyle w:val="ISITekstas"/>
        <w:keepNext/>
      </w:pPr>
    </w:p>
    <w:p w14:paraId="099ED66F" w14:textId="08A2ACB3" w:rsidR="001118C4" w:rsidRPr="00AA3657" w:rsidRDefault="002E3E75" w:rsidP="001118C4">
      <w:pPr>
        <w:pStyle w:val="ISITekstas"/>
        <w:keepNext/>
        <w:jc w:val="center"/>
      </w:pPr>
      <w:r w:rsidRPr="00AA3657">
        <w:drawing>
          <wp:inline distT="0" distB="0" distL="0" distR="0" wp14:anchorId="38A493B4" wp14:editId="1CC33C1B">
            <wp:extent cx="3505200" cy="1095375"/>
            <wp:effectExtent l="0" t="0" r="0" b="9525"/>
            <wp:docPr id="193715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1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4287" w14:textId="2F6824E7" w:rsidR="002E3E75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2</w:t>
      </w:r>
      <w:r w:rsidRPr="00AA3657">
        <w:fldChar w:fldCharType="end"/>
      </w:r>
      <w:r w:rsidRPr="00AA3657">
        <w:t xml:space="preserve"> Duomenys po 1 iteracijos</w:t>
      </w:r>
    </w:p>
    <w:p w14:paraId="1F5D5F69" w14:textId="77777777" w:rsidR="00304DB2" w:rsidRDefault="00304DB2" w:rsidP="00FD611B">
      <w:pPr>
        <w:pStyle w:val="ISITekstas"/>
        <w:keepNext/>
      </w:pPr>
    </w:p>
    <w:p w14:paraId="74BEA190" w14:textId="0B42DE78" w:rsidR="001118C4" w:rsidRPr="00AA3657" w:rsidRDefault="002E3E75" w:rsidP="001118C4">
      <w:pPr>
        <w:pStyle w:val="ISITekstas"/>
        <w:keepNext/>
        <w:jc w:val="center"/>
      </w:pPr>
      <w:r w:rsidRPr="00AA3657">
        <w:drawing>
          <wp:inline distT="0" distB="0" distL="0" distR="0" wp14:anchorId="40096284" wp14:editId="301EF675">
            <wp:extent cx="3781425" cy="1076325"/>
            <wp:effectExtent l="0" t="0" r="9525" b="9525"/>
            <wp:docPr id="3338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A9A7" w14:textId="200A5425" w:rsidR="00C133AA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3</w:t>
      </w:r>
      <w:r w:rsidRPr="00AA3657">
        <w:fldChar w:fldCharType="end"/>
      </w:r>
      <w:r w:rsidRPr="00AA3657">
        <w:t xml:space="preserve"> Duomenys po 2 iteracijos</w:t>
      </w:r>
    </w:p>
    <w:p w14:paraId="224DB6EC" w14:textId="77777777" w:rsidR="00304DB2" w:rsidRDefault="00304DB2" w:rsidP="00FD611B">
      <w:pPr>
        <w:pStyle w:val="ISITekstas"/>
        <w:keepNext/>
      </w:pPr>
    </w:p>
    <w:p w14:paraId="15DC8AD5" w14:textId="5C22135D" w:rsidR="001118C4" w:rsidRPr="00AA3657" w:rsidRDefault="00E041CF" w:rsidP="001118C4">
      <w:pPr>
        <w:pStyle w:val="ISITekstas"/>
        <w:keepNext/>
        <w:jc w:val="center"/>
      </w:pPr>
      <w:r w:rsidRPr="00AA3657">
        <w:drawing>
          <wp:inline distT="0" distB="0" distL="0" distR="0" wp14:anchorId="30F9582F" wp14:editId="68B8DD36">
            <wp:extent cx="3429000" cy="838200"/>
            <wp:effectExtent l="0" t="0" r="0" b="0"/>
            <wp:docPr id="190252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0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685C" w14:textId="5FB96B1C" w:rsidR="002E3E75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4</w:t>
      </w:r>
      <w:r w:rsidRPr="00AA3657">
        <w:fldChar w:fldCharType="end"/>
      </w:r>
      <w:r w:rsidRPr="00AA3657">
        <w:t xml:space="preserve"> Galutiniai duomenys</w:t>
      </w:r>
    </w:p>
    <w:p w14:paraId="0C036277" w14:textId="77777777" w:rsidR="00E819FE" w:rsidRPr="00AA3657" w:rsidRDefault="00E819FE" w:rsidP="00FD611B">
      <w:pPr>
        <w:pStyle w:val="ISITekstas"/>
      </w:pPr>
    </w:p>
    <w:p w14:paraId="0F36B449" w14:textId="462C6FFC" w:rsidR="00577577" w:rsidRPr="00AA3657" w:rsidRDefault="00577577" w:rsidP="00577577">
      <w:pPr>
        <w:pStyle w:val="ISIAntrat1"/>
      </w:pPr>
      <w:r w:rsidRPr="00AA3657">
        <w:t>Pakeiskite apribojimų dešinės pusės konstantas į a, b ir c – studento knygelės numerio “2x1xabc” skaitmenis. Išspręskite individualų uždavinį suprogramuotu simplekso algoritmu.</w:t>
      </w:r>
    </w:p>
    <w:p w14:paraId="6E997BE3" w14:textId="1698D7CF" w:rsidR="003536A4" w:rsidRPr="00AA3657" w:rsidRDefault="003536A4" w:rsidP="003536A4">
      <w:pPr>
        <w:pStyle w:val="ISITekstas"/>
      </w:pPr>
      <w:r w:rsidRPr="00AA3657">
        <w:t xml:space="preserve">Pagal studento kodą, nustačiau A, B ir C reikšmes 9, 3 ir 9 (žr. </w:t>
      </w:r>
      <w:r w:rsidRPr="00AA3657">
        <w:fldChar w:fldCharType="begin"/>
      </w:r>
      <w:r w:rsidRPr="00AA3657">
        <w:instrText xml:space="preserve"> REF _Ref228485323 \h </w:instrText>
      </w:r>
      <w:r w:rsidRPr="00AA3657">
        <w:fldChar w:fldCharType="separate"/>
      </w:r>
      <w:r w:rsidR="001118C4" w:rsidRPr="00AA3657">
        <w:t>pav. 5</w:t>
      </w:r>
      <w:r w:rsidRPr="00AA3657">
        <w:fldChar w:fldCharType="end"/>
      </w:r>
      <w:r w:rsidRPr="00AA3657">
        <w:t>).</w:t>
      </w:r>
    </w:p>
    <w:p w14:paraId="113297DF" w14:textId="77777777" w:rsidR="003536A4" w:rsidRPr="00AA3657" w:rsidRDefault="003536A4" w:rsidP="00FD611B">
      <w:pPr>
        <w:pStyle w:val="ISITekstas"/>
      </w:pPr>
    </w:p>
    <w:p w14:paraId="5CF908C5" w14:textId="77777777" w:rsidR="003536A4" w:rsidRPr="00AA3657" w:rsidRDefault="003536A4" w:rsidP="003536A4">
      <w:pPr>
        <w:pStyle w:val="ISITekstas"/>
        <w:keepNext/>
        <w:ind w:firstLine="0"/>
        <w:jc w:val="center"/>
      </w:pPr>
      <w:r w:rsidRPr="00AA3657">
        <w:drawing>
          <wp:inline distT="0" distB="0" distL="0" distR="0" wp14:anchorId="1AE11AB7" wp14:editId="48CAAC68">
            <wp:extent cx="2076450" cy="838200"/>
            <wp:effectExtent l="0" t="0" r="0" b="0"/>
            <wp:docPr id="24701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16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67B3" w14:textId="446A684D" w:rsidR="003536A4" w:rsidRPr="00AA3657" w:rsidRDefault="003536A4" w:rsidP="003536A4">
      <w:pPr>
        <w:pStyle w:val="Caption"/>
        <w:jc w:val="center"/>
      </w:pPr>
      <w:bookmarkStart w:id="0" w:name="_Ref228485323"/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5</w:t>
      </w:r>
      <w:r w:rsidRPr="00AA3657">
        <w:fldChar w:fldCharType="end"/>
      </w:r>
      <w:bookmarkEnd w:id="0"/>
      <w:r w:rsidRPr="00AA3657">
        <w:t xml:space="preserve"> mano studento skaitmenys</w:t>
      </w:r>
    </w:p>
    <w:p w14:paraId="25A59AFF" w14:textId="77777777" w:rsidR="006A24B9" w:rsidRPr="00AA3657" w:rsidRDefault="006A24B9" w:rsidP="006A24B9">
      <w:pPr>
        <w:pStyle w:val="ISITekstas"/>
      </w:pPr>
    </w:p>
    <w:p w14:paraId="23F871A3" w14:textId="3F4E6C6F" w:rsidR="00E75429" w:rsidRDefault="00E75429" w:rsidP="006A24B9">
      <w:pPr>
        <w:pStyle w:val="ISITekstas"/>
      </w:pPr>
      <w:r w:rsidRPr="00AA3657">
        <w:t>Šias reikšmes įsistačius į</w:t>
      </w:r>
      <w:r w:rsidR="00F354EC" w:rsidRPr="00AA3657">
        <w:t xml:space="preserve"> pradinę </w:t>
      </w:r>
      <w:r w:rsidR="00F354EC" w:rsidRPr="00AA3657">
        <w:rPr>
          <w:i/>
          <w:iCs/>
        </w:rPr>
        <w:t>B</w:t>
      </w:r>
      <w:r w:rsidR="00F354EC" w:rsidRPr="00AA3657">
        <w:t xml:space="preserve"> matricą, gauname naują matricą:</w:t>
      </w:r>
    </w:p>
    <w:p w14:paraId="579A225E" w14:textId="77777777" w:rsidR="00FD611B" w:rsidRPr="00AA3657" w:rsidRDefault="00FD611B" w:rsidP="006A24B9">
      <w:pPr>
        <w:pStyle w:val="ISITekstas"/>
      </w:pPr>
    </w:p>
    <w:p w14:paraId="46B8AD24" w14:textId="0DB3389E" w:rsidR="00F354EC" w:rsidRDefault="00F354EC" w:rsidP="00F354EC">
      <w:pPr>
        <w:pStyle w:val="ISITekstas"/>
        <w:ind w:firstLine="0"/>
        <w:jc w:val="center"/>
        <w:rPr>
          <w:rFonts w:eastAsiaTheme="minorEastAsia"/>
          <w:i/>
        </w:rPr>
      </w:pPr>
      <w:r w:rsidRPr="00AA3657">
        <w:rPr>
          <w:rFonts w:eastAsiaTheme="minorEastAsia"/>
          <w:i/>
        </w:rPr>
        <w:t xml:space="preserve">b 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</m:eqArr>
          </m:e>
        </m:d>
      </m:oMath>
    </w:p>
    <w:p w14:paraId="74988C51" w14:textId="77777777" w:rsidR="00304DB2" w:rsidRPr="00FD611B" w:rsidRDefault="00304DB2" w:rsidP="00FD611B">
      <w:pPr>
        <w:pStyle w:val="ISITekstas"/>
      </w:pPr>
    </w:p>
    <w:p w14:paraId="7FE417F3" w14:textId="0490DFEB" w:rsidR="008A43CF" w:rsidRPr="00AA3657" w:rsidRDefault="008A43CF" w:rsidP="008A43CF">
      <w:pPr>
        <w:pStyle w:val="ISITekstas"/>
      </w:pPr>
      <w:r w:rsidRPr="00AA3657">
        <w:t>Įstatę naujai gautus kintamuosius į algoritmą, gauname  tokią išvestį:</w:t>
      </w:r>
    </w:p>
    <w:p w14:paraId="4ADA54FF" w14:textId="77777777" w:rsidR="00304DB2" w:rsidRDefault="00304DB2" w:rsidP="00FD611B">
      <w:pPr>
        <w:pStyle w:val="ISITekstas"/>
        <w:keepNext/>
      </w:pPr>
    </w:p>
    <w:p w14:paraId="65E1ECB0" w14:textId="1B4BED46" w:rsidR="001118C4" w:rsidRPr="00AA3657" w:rsidRDefault="008A43CF" w:rsidP="001118C4">
      <w:pPr>
        <w:pStyle w:val="ISITekstas"/>
        <w:keepNext/>
        <w:jc w:val="center"/>
      </w:pPr>
      <w:r w:rsidRPr="00AA3657">
        <w:drawing>
          <wp:inline distT="0" distB="0" distL="0" distR="0" wp14:anchorId="0CA8538C" wp14:editId="3099EB11">
            <wp:extent cx="3390900" cy="1047750"/>
            <wp:effectExtent l="0" t="0" r="0" b="0"/>
            <wp:docPr id="128174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40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4F68" w14:textId="4D0CBA5A" w:rsidR="008A43CF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6</w:t>
      </w:r>
      <w:r w:rsidRPr="00AA3657">
        <w:fldChar w:fldCharType="end"/>
      </w:r>
      <w:r w:rsidRPr="00AA3657">
        <w:t xml:space="preserve"> Pradiniai duomenys</w:t>
      </w:r>
    </w:p>
    <w:p w14:paraId="309613D9" w14:textId="77777777" w:rsidR="00304DB2" w:rsidRDefault="00304DB2" w:rsidP="00FD611B">
      <w:pPr>
        <w:pStyle w:val="ISITekstas"/>
        <w:keepNext/>
      </w:pPr>
    </w:p>
    <w:p w14:paraId="535C4353" w14:textId="34FB87D0" w:rsidR="001118C4" w:rsidRPr="00AA3657" w:rsidRDefault="008A43CF" w:rsidP="001118C4">
      <w:pPr>
        <w:pStyle w:val="ISITekstas"/>
        <w:keepNext/>
        <w:jc w:val="center"/>
      </w:pPr>
      <w:r w:rsidRPr="00AA3657">
        <w:drawing>
          <wp:inline distT="0" distB="0" distL="0" distR="0" wp14:anchorId="65611DFC" wp14:editId="59C84268">
            <wp:extent cx="3371850" cy="1019175"/>
            <wp:effectExtent l="0" t="0" r="0" b="9525"/>
            <wp:docPr id="840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CA3D" w14:textId="427A1B79" w:rsidR="00F354EC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7</w:t>
      </w:r>
      <w:r w:rsidRPr="00AA3657">
        <w:fldChar w:fldCharType="end"/>
      </w:r>
      <w:r w:rsidRPr="00AA3657">
        <w:t xml:space="preserve"> Duomenys po 1 iteracijos</w:t>
      </w:r>
    </w:p>
    <w:p w14:paraId="56437FB7" w14:textId="77777777" w:rsidR="00304DB2" w:rsidRDefault="00304DB2" w:rsidP="00FD611B">
      <w:pPr>
        <w:pStyle w:val="ISITekstas"/>
        <w:keepNext/>
      </w:pPr>
    </w:p>
    <w:p w14:paraId="01904C22" w14:textId="08844B25" w:rsidR="001118C4" w:rsidRPr="00AA3657" w:rsidRDefault="008A43CF" w:rsidP="001118C4">
      <w:pPr>
        <w:pStyle w:val="ISITekstas"/>
        <w:keepNext/>
        <w:jc w:val="center"/>
      </w:pPr>
      <w:r w:rsidRPr="00AA3657">
        <w:drawing>
          <wp:inline distT="0" distB="0" distL="0" distR="0" wp14:anchorId="1B4D352D" wp14:editId="7BFDC7F3">
            <wp:extent cx="3743325" cy="1038225"/>
            <wp:effectExtent l="0" t="0" r="9525" b="9525"/>
            <wp:docPr id="92836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60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2720" w14:textId="6A2C48B3" w:rsidR="008A43CF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8</w:t>
      </w:r>
      <w:r w:rsidRPr="00AA3657">
        <w:fldChar w:fldCharType="end"/>
      </w:r>
      <w:r w:rsidRPr="00AA3657">
        <w:t xml:space="preserve"> Duomenys po 2 iteracijos</w:t>
      </w:r>
    </w:p>
    <w:p w14:paraId="44B7D6C3" w14:textId="77777777" w:rsidR="00304DB2" w:rsidRDefault="00304DB2" w:rsidP="00FD611B">
      <w:pPr>
        <w:pStyle w:val="ISITekstas"/>
        <w:keepNext/>
      </w:pPr>
    </w:p>
    <w:p w14:paraId="0ECA1E8D" w14:textId="76876EF0" w:rsidR="001118C4" w:rsidRPr="00AA3657" w:rsidRDefault="008A43CF" w:rsidP="001118C4">
      <w:pPr>
        <w:pStyle w:val="ISITekstas"/>
        <w:keepNext/>
        <w:jc w:val="center"/>
      </w:pPr>
      <w:r w:rsidRPr="00AA3657">
        <w:drawing>
          <wp:inline distT="0" distB="0" distL="0" distR="0" wp14:anchorId="44AAFC41" wp14:editId="6E9C1D88">
            <wp:extent cx="3448050" cy="838200"/>
            <wp:effectExtent l="0" t="0" r="0" b="0"/>
            <wp:docPr id="140207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18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2711" w14:textId="5ABCC55F" w:rsidR="008A43CF" w:rsidRPr="00AA3657" w:rsidRDefault="001118C4" w:rsidP="001118C4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="00C00B98" w:rsidRPr="00AA3657">
        <w:t>9</w:t>
      </w:r>
      <w:r w:rsidRPr="00AA3657">
        <w:fldChar w:fldCharType="end"/>
      </w:r>
      <w:r w:rsidRPr="00AA3657">
        <w:t xml:space="preserve"> Galutiniai duomenys</w:t>
      </w:r>
    </w:p>
    <w:p w14:paraId="3AC408D6" w14:textId="77777777" w:rsidR="00C133AA" w:rsidRPr="00AA3657" w:rsidRDefault="00C133AA" w:rsidP="006A24B9">
      <w:pPr>
        <w:pStyle w:val="ISITekstas"/>
      </w:pPr>
    </w:p>
    <w:p w14:paraId="762BC82B" w14:textId="4847151D" w:rsidR="00577577" w:rsidRPr="00AA3657" w:rsidRDefault="00577577" w:rsidP="00577577">
      <w:pPr>
        <w:pStyle w:val="ISIAntrat1"/>
      </w:pPr>
      <w:r w:rsidRPr="00AA3657">
        <w:t>Palyginkite uždavinių sprendimo rezultatus.</w:t>
      </w:r>
    </w:p>
    <w:p w14:paraId="06947849" w14:textId="106F7A9B" w:rsidR="00751B02" w:rsidRPr="00AA3657" w:rsidRDefault="00C00B98" w:rsidP="00751B02">
      <w:pPr>
        <w:pStyle w:val="ISITekstas"/>
      </w:pPr>
      <w:r w:rsidRPr="00AA3657">
        <w:t>Žemiau pateiktas pirmo ir antro uždavinio rezultatų tyrimas</w:t>
      </w:r>
    </w:p>
    <w:p w14:paraId="0F0EB948" w14:textId="77777777" w:rsidR="00304DB2" w:rsidRDefault="00304DB2" w:rsidP="00FD611B">
      <w:pPr>
        <w:pStyle w:val="ISITekstas"/>
        <w:keepNext/>
      </w:pPr>
    </w:p>
    <w:p w14:paraId="7610700D" w14:textId="5BB6CE21" w:rsidR="00C00B98" w:rsidRPr="00AA3657" w:rsidRDefault="00E76A4C" w:rsidP="00C00B98">
      <w:pPr>
        <w:pStyle w:val="ISITekstas"/>
        <w:keepNext/>
        <w:jc w:val="center"/>
      </w:pPr>
      <w:r w:rsidRPr="00AA3657">
        <w:drawing>
          <wp:inline distT="0" distB="0" distL="0" distR="0" wp14:anchorId="5DF9F365" wp14:editId="58FB5643">
            <wp:extent cx="4972050" cy="533400"/>
            <wp:effectExtent l="0" t="0" r="0" b="0"/>
            <wp:docPr id="59447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76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27DA" w14:textId="31673D01" w:rsidR="006A24B9" w:rsidRDefault="00C00B98" w:rsidP="00C00B98">
      <w:pPr>
        <w:pStyle w:val="Caption"/>
        <w:jc w:val="center"/>
      </w:pPr>
      <w:r w:rsidRPr="00AA3657">
        <w:t xml:space="preserve">pav. </w:t>
      </w:r>
      <w:r w:rsidRPr="00AA3657">
        <w:fldChar w:fldCharType="begin"/>
      </w:r>
      <w:r w:rsidRPr="00AA3657">
        <w:instrText xml:space="preserve"> SEQ pav. \* ARABIC </w:instrText>
      </w:r>
      <w:r w:rsidRPr="00AA3657">
        <w:fldChar w:fldCharType="separate"/>
      </w:r>
      <w:r w:rsidRPr="00AA3657">
        <w:t>10</w:t>
      </w:r>
      <w:r w:rsidRPr="00AA3657">
        <w:fldChar w:fldCharType="end"/>
      </w:r>
      <w:r w:rsidRPr="00AA3657">
        <w:t xml:space="preserve"> 1 ir 2 uždavinių palyginimas</w:t>
      </w:r>
    </w:p>
    <w:p w14:paraId="2B0E981B" w14:textId="77777777" w:rsidR="00304DB2" w:rsidRPr="00304DB2" w:rsidRDefault="00304DB2" w:rsidP="00FD611B"/>
    <w:p w14:paraId="618985B3" w14:textId="7950B35A" w:rsidR="00C00B98" w:rsidRPr="00AA3657" w:rsidRDefault="00C00B98" w:rsidP="00C00B98">
      <w:pPr>
        <w:pStyle w:val="ISITekstas"/>
        <w:rPr>
          <w:i/>
          <w:iCs/>
        </w:rPr>
      </w:pPr>
      <w:r w:rsidRPr="00AA3657">
        <w:t>Matoma, kad minimali funkcijos reikšmė (</w:t>
      </w:r>
      <w:r w:rsidRPr="00AA3657">
        <w:rPr>
          <w:i/>
          <w:iCs/>
        </w:rPr>
        <w:t>f_min</w:t>
      </w:r>
      <w:r w:rsidRPr="00AA3657">
        <w:t xml:space="preserve">) pirmame uždavinyje lygi </w:t>
      </w:r>
      <w:r w:rsidRPr="00AA3657">
        <w:rPr>
          <w:i/>
          <w:iCs/>
        </w:rPr>
        <w:t>-22,5</w:t>
      </w:r>
      <w:r w:rsidRPr="00AA3657">
        <w:t xml:space="preserve">, o antrame </w:t>
      </w:r>
      <w:r w:rsidRPr="00AA3657">
        <w:rPr>
          <w:i/>
          <w:iCs/>
        </w:rPr>
        <w:t>-47,25</w:t>
      </w:r>
      <w:r w:rsidRPr="00AA3657">
        <w:t>. Matoma, kad apribojimo funkcijos gali turėti didelę (šiuo atveju daugiau negu 2x) įtaką funkcijos minimumo reikšmei.</w:t>
      </w:r>
      <w:r w:rsidR="00AC3AD4" w:rsidRPr="00AA3657">
        <w:t xml:space="preserve"> Be to matoma, kad abiejų uždavinių atveju gauta ta pati bazė.</w:t>
      </w:r>
    </w:p>
    <w:p w14:paraId="201FD107" w14:textId="4FBE7FEF" w:rsidR="00E76A4C" w:rsidRPr="00AA3657" w:rsidRDefault="003366E5" w:rsidP="003366E5">
      <w:pPr>
        <w:pStyle w:val="ISIAntrat10"/>
      </w:pPr>
      <w:r w:rsidRPr="00AA3657">
        <w:br w:type="page"/>
      </w:r>
      <w:r w:rsidR="00E76A4C" w:rsidRPr="00AA3657">
        <w:t>Algoritmo kodas</w:t>
      </w:r>
    </w:p>
    <w:p w14:paraId="19BAE762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simplex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A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b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c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basis0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hook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func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iter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int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tableau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basis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)) (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zMax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basis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, </w:t>
      </w:r>
      <w:r w:rsidRPr="00E76A4C">
        <w:rPr>
          <w:rFonts w:ascii="Consolas" w:eastAsia="Times New Roman" w:hAnsi="Consolas" w:cs="Times New Roman"/>
          <w:color w:val="FFA657"/>
          <w:sz w:val="21"/>
          <w:szCs w:val="21"/>
        </w:rPr>
        <w:t>tableau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[][]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 {</w:t>
      </w:r>
    </w:p>
    <w:p w14:paraId="324B662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eps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e-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9</w:t>
      </w:r>
    </w:p>
    <w:p w14:paraId="1199DD6D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m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(A)</w:t>
      </w:r>
    </w:p>
    <w:p w14:paraId="56D0657B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n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(A[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])</w:t>
      </w:r>
    </w:p>
    <w:p w14:paraId="13D1F315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basis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string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nil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), basis0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...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7867267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99C421B" w14:textId="77777777" w:rsidR="00DB6E6D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>sukuriame pradini tableau</w:t>
      </w:r>
    </w:p>
    <w:p w14:paraId="64F2DD34" w14:textId="3EF9503A" w:rsidR="00DB6E6D" w:rsidRDefault="00C60550" w:rsidP="00DB6E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>//</w:t>
      </w:r>
      <w:r w:rsidR="00E76A4C"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m </w:t>
      </w:r>
      <w:r w:rsidR="00254074">
        <w:rPr>
          <w:rFonts w:ascii="Consolas" w:eastAsia="Times New Roman" w:hAnsi="Consolas" w:cs="Times New Roman"/>
          <w:color w:val="8B949E"/>
          <w:sz w:val="21"/>
          <w:szCs w:val="21"/>
        </w:rPr>
        <w:t xml:space="preserve">-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 xml:space="preserve">apribojimu </w:t>
      </w:r>
      <w:r w:rsidR="00E76A4C" w:rsidRPr="00E76A4C">
        <w:rPr>
          <w:rFonts w:ascii="Consolas" w:eastAsia="Times New Roman" w:hAnsi="Consolas" w:cs="Times New Roman"/>
          <w:color w:val="8B949E"/>
          <w:sz w:val="21"/>
          <w:szCs w:val="21"/>
        </w:rPr>
        <w:t>+ 1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 xml:space="preserve"> uzdavinio</w:t>
      </w:r>
      <w:r w:rsidR="00E76A4C"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>eilutes</w:t>
      </w:r>
    </w:p>
    <w:p w14:paraId="283BD27D" w14:textId="5289AB36" w:rsidR="00E76A4C" w:rsidRPr="00E76A4C" w:rsidRDefault="00C60550" w:rsidP="00DB6E6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="00E76A4C"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n </w:t>
      </w:r>
      <w:r w:rsidR="00254074">
        <w:rPr>
          <w:rFonts w:ascii="Consolas" w:eastAsia="Times New Roman" w:hAnsi="Consolas" w:cs="Times New Roman"/>
          <w:color w:val="8B949E"/>
          <w:sz w:val="21"/>
          <w:szCs w:val="21"/>
        </w:rPr>
        <w:t xml:space="preserve">-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>kintamuju</w:t>
      </w:r>
      <w:r w:rsidR="00E76A4C"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+ </w:t>
      </w:r>
      <w:r w:rsidR="00DB6E6D">
        <w:rPr>
          <w:rFonts w:ascii="Consolas" w:eastAsia="Times New Roman" w:hAnsi="Consolas" w:cs="Times New Roman"/>
          <w:color w:val="8B949E"/>
          <w:sz w:val="21"/>
          <w:szCs w:val="21"/>
        </w:rPr>
        <w:t>desines puses stulpeliai</w:t>
      </w:r>
    </w:p>
    <w:p w14:paraId="1A06D9DB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tableau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make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([][]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, m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13E0753C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m; i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4FE4E0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row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make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, n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4B03094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copy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(row, A[i])</w:t>
      </w:r>
    </w:p>
    <w:p w14:paraId="4E86BF6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row[n]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b[i]</w:t>
      </w:r>
    </w:p>
    <w:p w14:paraId="2268D1F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tableau[i]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row</w:t>
      </w:r>
    </w:p>
    <w:p w14:paraId="2A4CCA6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5EFC9B3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obj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make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, n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1BDA8A3C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n; j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9F5D4B3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obj[j]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c[j]</w:t>
      </w:r>
    </w:p>
    <w:p w14:paraId="56ED93A5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7345F8C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tableau[m]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obj</w:t>
      </w:r>
    </w:p>
    <w:p w14:paraId="5E64FFD2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3B6F0E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hook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!=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nil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7C45CBE6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hook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, tableau, basis)</w:t>
      </w:r>
    </w:p>
    <w:p w14:paraId="1CAC36E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15C341F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7EC678D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iter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; ; iter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F16E7B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enter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</w:p>
    <w:p w14:paraId="4CC3101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best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eps</w:t>
      </w:r>
    </w:p>
    <w:p w14:paraId="724D5BA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n; j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CC22E4D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tableau[m][j]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best {</w:t>
      </w:r>
    </w:p>
    <w:p w14:paraId="6076F39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best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tableau[m][j]</w:t>
      </w:r>
    </w:p>
    <w:p w14:paraId="4E6C143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enter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</w:t>
      </w:r>
    </w:p>
    <w:p w14:paraId="234F6CF3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3913754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3A860353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enter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423A504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</w:p>
    <w:p w14:paraId="5226BEC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3371FCB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36F7B35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leave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</w:p>
    <w:p w14:paraId="57A814C7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minRatio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0.0</w:t>
      </w:r>
    </w:p>
    <w:p w14:paraId="66320004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m; i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27377E9C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a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tableau[i][enter]</w:t>
      </w:r>
    </w:p>
    <w:p w14:paraId="1700E264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a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&gt;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eps {</w:t>
      </w:r>
    </w:p>
    <w:p w14:paraId="17F9E74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tableau[i][n]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/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a</w:t>
      </w:r>
    </w:p>
    <w:p w14:paraId="692962A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leave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||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minRatio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eps {</w:t>
      </w:r>
    </w:p>
    <w:p w14:paraId="73BBA4A5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minRatio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r</w:t>
      </w:r>
    </w:p>
    <w:p w14:paraId="00A83C5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    leave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</w:t>
      </w:r>
    </w:p>
    <w:p w14:paraId="511E91F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    }</w:t>
      </w:r>
    </w:p>
    <w:p w14:paraId="1CD2A6D2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58568F6B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0BC8E08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pivot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tableau[leave][enter]</w:t>
      </w:r>
    </w:p>
    <w:p w14:paraId="3459662B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64B14707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n; j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7FFEB55A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tableau[leave][j]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/=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pivot</w:t>
      </w:r>
    </w:p>
    <w:p w14:paraId="6980276B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7475191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m; i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4B50BD22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leave {</w:t>
      </w:r>
    </w:p>
    <w:p w14:paraId="73748E4D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continue</w:t>
      </w:r>
    </w:p>
    <w:p w14:paraId="59840EB7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3A356E4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factor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tableau[i][enter]</w:t>
      </w:r>
    </w:p>
    <w:p w14:paraId="2ED5686D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math.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Abs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(factor)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eps {</w:t>
      </w:r>
    </w:p>
    <w:p w14:paraId="4C13D904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continue</w:t>
      </w:r>
    </w:p>
    <w:p w14:paraId="307949D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38139434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j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n; j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62295E76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tableau[i][j]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factor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*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tableau[leave][j]</w:t>
      </w:r>
    </w:p>
    <w:p w14:paraId="6819D152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41802BAD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6D18737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5E12CAD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basis[leave]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kintamieji[enter]</w:t>
      </w:r>
    </w:p>
    <w:p w14:paraId="11FB701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hook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!=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nil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76081D16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hook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(iter, tableau, basis)</w:t>
      </w:r>
    </w:p>
    <w:p w14:paraId="3050C31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25581036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3E72A176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4EA90E66" w14:textId="7D814031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="00923710" w:rsidRPr="00AA3657">
        <w:rPr>
          <w:rFonts w:ascii="Consolas" w:eastAsia="Times New Roman" w:hAnsi="Consolas" w:cs="Times New Roman"/>
          <w:color w:val="8B949E"/>
          <w:sz w:val="21"/>
          <w:szCs w:val="21"/>
        </w:rPr>
        <w:t>istraukti</w:t>
      </w:r>
      <w:r w:rsidRPr="00E76A4C">
        <w:rPr>
          <w:rFonts w:ascii="Consolas" w:eastAsia="Times New Roman" w:hAnsi="Consolas" w:cs="Times New Roman"/>
          <w:color w:val="8B949E"/>
          <w:sz w:val="21"/>
          <w:szCs w:val="21"/>
        </w:rPr>
        <w:t xml:space="preserve"> x1..x4.</w:t>
      </w:r>
    </w:p>
    <w:p w14:paraId="469A336D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xAll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make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, n)</w:t>
      </w:r>
    </w:p>
    <w:p w14:paraId="24B3A44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; i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&lt;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m; i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++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1AB317A9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col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-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1</w:t>
      </w:r>
    </w:p>
    <w:p w14:paraId="639F6145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for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j, name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:=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range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kintamieji {</w:t>
      </w:r>
    </w:p>
    <w:p w14:paraId="74637AB7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name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basis[i] {</w:t>
      </w:r>
    </w:p>
    <w:p w14:paraId="2767B8D7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col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j</w:t>
      </w:r>
    </w:p>
    <w:p w14:paraId="512ADB68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break</w:t>
      </w:r>
    </w:p>
    <w:p w14:paraId="743013AC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    }</w:t>
      </w:r>
    </w:p>
    <w:p w14:paraId="736FA717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1D6A1611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if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col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&gt;=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0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{</w:t>
      </w:r>
    </w:p>
    <w:p w14:paraId="09DD55A2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        xAll[col]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tableau[i][n]</w:t>
      </w:r>
    </w:p>
    <w:p w14:paraId="0B2AD7F6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    }</w:t>
      </w:r>
    </w:p>
    <w:p w14:paraId="05AB9D03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    }</w:t>
      </w:r>
    </w:p>
    <w:p w14:paraId="23B328C0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</w:p>
    <w:p w14:paraId="2B2F0B1E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zMax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tableau[m][n]</w:t>
      </w:r>
    </w:p>
    <w:p w14:paraId="46CA4EAC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x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=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</w:t>
      </w:r>
      <w:r w:rsidRPr="00E76A4C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([]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float64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(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nil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), xAll[:</w:t>
      </w:r>
      <w:r w:rsidRPr="00E76A4C">
        <w:rPr>
          <w:rFonts w:ascii="Consolas" w:eastAsia="Times New Roman" w:hAnsi="Consolas" w:cs="Times New Roman"/>
          <w:color w:val="79C0FF"/>
          <w:sz w:val="21"/>
          <w:szCs w:val="21"/>
        </w:rPr>
        <w:t>4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]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...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)</w:t>
      </w:r>
    </w:p>
    <w:p w14:paraId="5A38EEFB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    </w:t>
      </w:r>
      <w:r w:rsidRPr="00E76A4C">
        <w:rPr>
          <w:rFonts w:ascii="Consolas" w:eastAsia="Times New Roman" w:hAnsi="Consolas" w:cs="Times New Roman"/>
          <w:color w:val="FF7B72"/>
          <w:sz w:val="21"/>
          <w:szCs w:val="21"/>
        </w:rPr>
        <w:t>return</w:t>
      </w: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 xml:space="preserve"> zMax, x, basis, tableau</w:t>
      </w:r>
    </w:p>
    <w:p w14:paraId="5534EC7F" w14:textId="77777777" w:rsidR="00E76A4C" w:rsidRPr="00E76A4C" w:rsidRDefault="00E76A4C" w:rsidP="00E76A4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</w:rPr>
      </w:pPr>
      <w:r w:rsidRPr="00E76A4C">
        <w:rPr>
          <w:rFonts w:ascii="Consolas" w:eastAsia="Times New Roman" w:hAnsi="Consolas" w:cs="Times New Roman"/>
          <w:color w:val="E6EDF3"/>
          <w:sz w:val="21"/>
          <w:szCs w:val="21"/>
        </w:rPr>
        <w:t>}</w:t>
      </w:r>
    </w:p>
    <w:p w14:paraId="6A3F2880" w14:textId="77777777" w:rsidR="00E76A4C" w:rsidRPr="00AA3657" w:rsidRDefault="00E76A4C" w:rsidP="00E76A4C">
      <w:pPr>
        <w:pStyle w:val="ISITekstas"/>
        <w:rPr>
          <w:noProof w:val="0"/>
        </w:rPr>
      </w:pPr>
    </w:p>
    <w:sectPr w:rsidR="00E76A4C" w:rsidRPr="00AA3657" w:rsidSect="0083295E">
      <w:footerReference w:type="default" r:id="rId21"/>
      <w:pgSz w:w="11906" w:h="16838"/>
      <w:pgMar w:top="1021" w:right="1021" w:bottom="1021" w:left="1588" w:header="567" w:footer="567" w:gutter="0"/>
      <w:pgNumType w:start="3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D765" w14:textId="77777777" w:rsidR="00FB2DFB" w:rsidRPr="00AA3657" w:rsidRDefault="00FB2DFB" w:rsidP="002B2915">
      <w:pPr>
        <w:spacing w:after="0" w:line="240" w:lineRule="auto"/>
      </w:pPr>
      <w:r w:rsidRPr="00AA3657">
        <w:separator/>
      </w:r>
    </w:p>
  </w:endnote>
  <w:endnote w:type="continuationSeparator" w:id="0">
    <w:p w14:paraId="30F33904" w14:textId="77777777" w:rsidR="00FB2DFB" w:rsidRPr="00AA3657" w:rsidRDefault="00FB2DFB" w:rsidP="002B2915">
      <w:pPr>
        <w:spacing w:after="0" w:line="240" w:lineRule="auto"/>
      </w:pPr>
      <w:r w:rsidRPr="00AA365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7B3F7" w14:textId="77777777" w:rsidR="005D1DC7" w:rsidRPr="00AA3657" w:rsidRDefault="005D1DC7">
    <w:pPr>
      <w:pStyle w:val="Footer"/>
      <w:jc w:val="center"/>
    </w:pPr>
  </w:p>
  <w:p w14:paraId="6C1FC0E7" w14:textId="77777777" w:rsidR="0036716C" w:rsidRPr="00AA3657" w:rsidRDefault="003671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062047"/>
      <w:docPartObj>
        <w:docPartGallery w:val="Page Numbers (Bottom of Page)"/>
        <w:docPartUnique/>
      </w:docPartObj>
    </w:sdtPr>
    <w:sdtContent>
      <w:p w14:paraId="1E9FE9B4" w14:textId="77777777" w:rsidR="0036716C" w:rsidRPr="00AA3657" w:rsidRDefault="0036716C">
        <w:pPr>
          <w:pStyle w:val="Footer"/>
          <w:jc w:val="center"/>
        </w:pPr>
        <w:r w:rsidRPr="00AA3657">
          <w:fldChar w:fldCharType="begin"/>
        </w:r>
        <w:r w:rsidRPr="00AA3657">
          <w:instrText xml:space="preserve"> PAGE   \* MERGEFORMAT </w:instrText>
        </w:r>
        <w:r w:rsidRPr="00AA3657">
          <w:fldChar w:fldCharType="separate"/>
        </w:r>
        <w:r w:rsidR="00556C2C" w:rsidRPr="00AA3657">
          <w:t>3</w:t>
        </w:r>
        <w:r w:rsidRPr="00AA3657">
          <w:fldChar w:fldCharType="end"/>
        </w:r>
      </w:p>
    </w:sdtContent>
  </w:sdt>
  <w:p w14:paraId="77D561AC" w14:textId="77777777" w:rsidR="0036716C" w:rsidRPr="00AA3657" w:rsidRDefault="003671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82244"/>
      <w:docPartObj>
        <w:docPartGallery w:val="Page Numbers (Bottom of Page)"/>
        <w:docPartUnique/>
      </w:docPartObj>
    </w:sdtPr>
    <w:sdtContent>
      <w:p w14:paraId="386E012F" w14:textId="77777777" w:rsidR="005D1DC7" w:rsidRPr="00AA3657" w:rsidRDefault="005D1DC7">
        <w:pPr>
          <w:pStyle w:val="Footer"/>
          <w:jc w:val="center"/>
        </w:pPr>
        <w:r w:rsidRPr="00AA3657">
          <w:fldChar w:fldCharType="begin"/>
        </w:r>
        <w:r w:rsidRPr="00AA3657">
          <w:instrText xml:space="preserve"> PAGE   \* MERGEFORMAT </w:instrText>
        </w:r>
        <w:r w:rsidRPr="00AA3657">
          <w:fldChar w:fldCharType="separate"/>
        </w:r>
        <w:r w:rsidR="00556C2C" w:rsidRPr="00AA3657">
          <w:t>15</w:t>
        </w:r>
        <w:r w:rsidRPr="00AA3657">
          <w:fldChar w:fldCharType="end"/>
        </w:r>
      </w:p>
    </w:sdtContent>
  </w:sdt>
  <w:p w14:paraId="6F303F97" w14:textId="77777777" w:rsidR="005D1DC7" w:rsidRPr="00AA3657" w:rsidRDefault="005D1D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869A" w14:textId="77777777" w:rsidR="00FB2DFB" w:rsidRPr="00AA3657" w:rsidRDefault="00FB2DFB" w:rsidP="002B2915">
      <w:pPr>
        <w:spacing w:after="0" w:line="240" w:lineRule="auto"/>
      </w:pPr>
      <w:r w:rsidRPr="00AA3657">
        <w:separator/>
      </w:r>
    </w:p>
  </w:footnote>
  <w:footnote w:type="continuationSeparator" w:id="0">
    <w:p w14:paraId="65A178A6" w14:textId="77777777" w:rsidR="00FB2DFB" w:rsidRPr="00AA3657" w:rsidRDefault="00FB2DFB" w:rsidP="002B2915">
      <w:pPr>
        <w:spacing w:after="0" w:line="240" w:lineRule="auto"/>
      </w:pPr>
      <w:r w:rsidRPr="00AA365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E4"/>
    <w:multiLevelType w:val="multilevel"/>
    <w:tmpl w:val="3350D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3518E"/>
    <w:multiLevelType w:val="hybridMultilevel"/>
    <w:tmpl w:val="7FDEED8A"/>
    <w:lvl w:ilvl="0" w:tplc="6902D5B8">
      <w:start w:val="1"/>
      <w:numFmt w:val="bullet"/>
      <w:pStyle w:val="Style1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7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C878A0"/>
    <w:multiLevelType w:val="multilevel"/>
    <w:tmpl w:val="23EC96BE"/>
    <w:lvl w:ilvl="0">
      <w:start w:val="1"/>
      <w:numFmt w:val="decimal"/>
      <w:pStyle w:val="ISIAntrat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SIAntrat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ISIAntrat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4480A00"/>
    <w:multiLevelType w:val="multilevel"/>
    <w:tmpl w:val="A01CC7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04902"/>
    <w:multiLevelType w:val="hybridMultilevel"/>
    <w:tmpl w:val="21DE842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9F72478"/>
    <w:multiLevelType w:val="hybridMultilevel"/>
    <w:tmpl w:val="7E62E2B2"/>
    <w:lvl w:ilvl="0" w:tplc="452E61BA">
      <w:start w:val="1"/>
      <w:numFmt w:val="decimal"/>
      <w:pStyle w:val="ISISraasnum"/>
      <w:lvlText w:val="%1."/>
      <w:lvlJc w:val="left"/>
      <w:pPr>
        <w:ind w:left="927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647" w:hanging="360"/>
      </w:pPr>
    </w:lvl>
    <w:lvl w:ilvl="2" w:tplc="0427001B" w:tentative="1">
      <w:start w:val="1"/>
      <w:numFmt w:val="lowerRoman"/>
      <w:lvlText w:val="%3."/>
      <w:lvlJc w:val="right"/>
      <w:pPr>
        <w:ind w:left="2367" w:hanging="180"/>
      </w:pPr>
    </w:lvl>
    <w:lvl w:ilvl="3" w:tplc="0427000F" w:tentative="1">
      <w:start w:val="1"/>
      <w:numFmt w:val="decimal"/>
      <w:lvlText w:val="%4."/>
      <w:lvlJc w:val="left"/>
      <w:pPr>
        <w:ind w:left="3087" w:hanging="360"/>
      </w:p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15552A"/>
    <w:multiLevelType w:val="multilevel"/>
    <w:tmpl w:val="C1B017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1808563">
    <w:abstractNumId w:val="2"/>
  </w:num>
  <w:num w:numId="2" w16cid:durableId="656301674">
    <w:abstractNumId w:val="1"/>
  </w:num>
  <w:num w:numId="3" w16cid:durableId="1109618436">
    <w:abstractNumId w:val="5"/>
  </w:num>
  <w:num w:numId="4" w16cid:durableId="204106557">
    <w:abstractNumId w:val="5"/>
    <w:lvlOverride w:ilvl="0">
      <w:startOverride w:val="1"/>
    </w:lvlOverride>
  </w:num>
  <w:num w:numId="5" w16cid:durableId="349262968">
    <w:abstractNumId w:val="5"/>
    <w:lvlOverride w:ilvl="0">
      <w:startOverride w:val="1"/>
    </w:lvlOverride>
  </w:num>
  <w:num w:numId="6" w16cid:durableId="170879190">
    <w:abstractNumId w:val="5"/>
    <w:lvlOverride w:ilvl="0">
      <w:startOverride w:val="1"/>
    </w:lvlOverride>
  </w:num>
  <w:num w:numId="7" w16cid:durableId="156656908">
    <w:abstractNumId w:val="4"/>
  </w:num>
  <w:num w:numId="8" w16cid:durableId="1889687057">
    <w:abstractNumId w:val="0"/>
  </w:num>
  <w:num w:numId="9" w16cid:durableId="1958096570">
    <w:abstractNumId w:val="3"/>
  </w:num>
  <w:num w:numId="10" w16cid:durableId="760682385">
    <w:abstractNumId w:val="6"/>
  </w:num>
  <w:num w:numId="11" w16cid:durableId="9860831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attachedTemplate r:id="rId1"/>
  <w:defaultTabStop w:val="1296"/>
  <w:hyphenationZone w:val="396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5D"/>
    <w:rsid w:val="00000D37"/>
    <w:rsid w:val="00002954"/>
    <w:rsid w:val="0001066A"/>
    <w:rsid w:val="00010C60"/>
    <w:rsid w:val="00011F93"/>
    <w:rsid w:val="00012F54"/>
    <w:rsid w:val="00016FE6"/>
    <w:rsid w:val="00023B07"/>
    <w:rsid w:val="000272E9"/>
    <w:rsid w:val="000445D5"/>
    <w:rsid w:val="000451CD"/>
    <w:rsid w:val="0005209E"/>
    <w:rsid w:val="00052ACD"/>
    <w:rsid w:val="00052E03"/>
    <w:rsid w:val="00066F8F"/>
    <w:rsid w:val="000673B5"/>
    <w:rsid w:val="00070445"/>
    <w:rsid w:val="00072909"/>
    <w:rsid w:val="00077847"/>
    <w:rsid w:val="00085109"/>
    <w:rsid w:val="00085BC3"/>
    <w:rsid w:val="0009414F"/>
    <w:rsid w:val="000959D5"/>
    <w:rsid w:val="00095D2A"/>
    <w:rsid w:val="000A6FBE"/>
    <w:rsid w:val="000B134D"/>
    <w:rsid w:val="000B15CB"/>
    <w:rsid w:val="000B1B4D"/>
    <w:rsid w:val="000E1C81"/>
    <w:rsid w:val="000E2DDF"/>
    <w:rsid w:val="000E2FFC"/>
    <w:rsid w:val="00100D41"/>
    <w:rsid w:val="0010140F"/>
    <w:rsid w:val="0010314C"/>
    <w:rsid w:val="001052CD"/>
    <w:rsid w:val="001118C4"/>
    <w:rsid w:val="00111C9F"/>
    <w:rsid w:val="0011498F"/>
    <w:rsid w:val="00114E9A"/>
    <w:rsid w:val="00115074"/>
    <w:rsid w:val="00126060"/>
    <w:rsid w:val="00126A53"/>
    <w:rsid w:val="0013722E"/>
    <w:rsid w:val="00143C2C"/>
    <w:rsid w:val="001654A3"/>
    <w:rsid w:val="0016728B"/>
    <w:rsid w:val="00171546"/>
    <w:rsid w:val="00184465"/>
    <w:rsid w:val="0018709C"/>
    <w:rsid w:val="00187C38"/>
    <w:rsid w:val="00187C8F"/>
    <w:rsid w:val="001A1BB8"/>
    <w:rsid w:val="001B5AAC"/>
    <w:rsid w:val="001B6F02"/>
    <w:rsid w:val="001C1D71"/>
    <w:rsid w:val="001C21D1"/>
    <w:rsid w:val="001C6119"/>
    <w:rsid w:val="001C6B1D"/>
    <w:rsid w:val="001D2F4A"/>
    <w:rsid w:val="001D59AB"/>
    <w:rsid w:val="001E1ECA"/>
    <w:rsid w:val="001E62FC"/>
    <w:rsid w:val="001F20FA"/>
    <w:rsid w:val="001F2BDD"/>
    <w:rsid w:val="001F4316"/>
    <w:rsid w:val="001F7526"/>
    <w:rsid w:val="001F7DF5"/>
    <w:rsid w:val="00204CDF"/>
    <w:rsid w:val="00205379"/>
    <w:rsid w:val="00205AB5"/>
    <w:rsid w:val="00207636"/>
    <w:rsid w:val="002128AB"/>
    <w:rsid w:val="00213715"/>
    <w:rsid w:val="00220DE3"/>
    <w:rsid w:val="00223026"/>
    <w:rsid w:val="00237292"/>
    <w:rsid w:val="002379FA"/>
    <w:rsid w:val="00242726"/>
    <w:rsid w:val="00244DFB"/>
    <w:rsid w:val="00246B9D"/>
    <w:rsid w:val="00251290"/>
    <w:rsid w:val="002528A7"/>
    <w:rsid w:val="002533FA"/>
    <w:rsid w:val="00254074"/>
    <w:rsid w:val="002556DB"/>
    <w:rsid w:val="00266A58"/>
    <w:rsid w:val="0026787B"/>
    <w:rsid w:val="00267BA8"/>
    <w:rsid w:val="00275B8C"/>
    <w:rsid w:val="00275F22"/>
    <w:rsid w:val="00280C72"/>
    <w:rsid w:val="00282359"/>
    <w:rsid w:val="00284C4A"/>
    <w:rsid w:val="00285416"/>
    <w:rsid w:val="002905FD"/>
    <w:rsid w:val="00291F55"/>
    <w:rsid w:val="002959C1"/>
    <w:rsid w:val="00297ECE"/>
    <w:rsid w:val="002A222B"/>
    <w:rsid w:val="002A38C8"/>
    <w:rsid w:val="002A5914"/>
    <w:rsid w:val="002A7FFA"/>
    <w:rsid w:val="002B2915"/>
    <w:rsid w:val="002C02D9"/>
    <w:rsid w:val="002C07D2"/>
    <w:rsid w:val="002C20A5"/>
    <w:rsid w:val="002C3174"/>
    <w:rsid w:val="002E3E75"/>
    <w:rsid w:val="002E6CD0"/>
    <w:rsid w:val="002E736B"/>
    <w:rsid w:val="002F44C4"/>
    <w:rsid w:val="002F5978"/>
    <w:rsid w:val="002F6327"/>
    <w:rsid w:val="002F6588"/>
    <w:rsid w:val="00304392"/>
    <w:rsid w:val="00304DB2"/>
    <w:rsid w:val="00305B16"/>
    <w:rsid w:val="003078C7"/>
    <w:rsid w:val="0031164C"/>
    <w:rsid w:val="0031249A"/>
    <w:rsid w:val="00315E19"/>
    <w:rsid w:val="00321138"/>
    <w:rsid w:val="00321C7A"/>
    <w:rsid w:val="003271A3"/>
    <w:rsid w:val="003366E5"/>
    <w:rsid w:val="00342B0E"/>
    <w:rsid w:val="00344790"/>
    <w:rsid w:val="00350C6E"/>
    <w:rsid w:val="003536A4"/>
    <w:rsid w:val="00353E60"/>
    <w:rsid w:val="00355C36"/>
    <w:rsid w:val="00362A6D"/>
    <w:rsid w:val="00366B48"/>
    <w:rsid w:val="0036716C"/>
    <w:rsid w:val="00382BEA"/>
    <w:rsid w:val="0038356F"/>
    <w:rsid w:val="00390073"/>
    <w:rsid w:val="00393985"/>
    <w:rsid w:val="0039703F"/>
    <w:rsid w:val="003A27C3"/>
    <w:rsid w:val="003B27FD"/>
    <w:rsid w:val="003B4832"/>
    <w:rsid w:val="003C050B"/>
    <w:rsid w:val="003C0519"/>
    <w:rsid w:val="003C313E"/>
    <w:rsid w:val="003C37EE"/>
    <w:rsid w:val="003C5E80"/>
    <w:rsid w:val="003D078C"/>
    <w:rsid w:val="003D3AA9"/>
    <w:rsid w:val="003D3C4B"/>
    <w:rsid w:val="003D4C75"/>
    <w:rsid w:val="003E3A63"/>
    <w:rsid w:val="003E619C"/>
    <w:rsid w:val="003E7E27"/>
    <w:rsid w:val="003F0A67"/>
    <w:rsid w:val="004020DC"/>
    <w:rsid w:val="00402F39"/>
    <w:rsid w:val="00403AB2"/>
    <w:rsid w:val="00404113"/>
    <w:rsid w:val="00404ED9"/>
    <w:rsid w:val="00406103"/>
    <w:rsid w:val="00420075"/>
    <w:rsid w:val="00431EE4"/>
    <w:rsid w:val="0044761B"/>
    <w:rsid w:val="004550F0"/>
    <w:rsid w:val="0045737E"/>
    <w:rsid w:val="00462923"/>
    <w:rsid w:val="00467FCB"/>
    <w:rsid w:val="004726D5"/>
    <w:rsid w:val="00481EB4"/>
    <w:rsid w:val="004944B7"/>
    <w:rsid w:val="00496562"/>
    <w:rsid w:val="004975A2"/>
    <w:rsid w:val="004A26B7"/>
    <w:rsid w:val="004A601C"/>
    <w:rsid w:val="004A6B3C"/>
    <w:rsid w:val="004B1FE3"/>
    <w:rsid w:val="004B324B"/>
    <w:rsid w:val="004D1696"/>
    <w:rsid w:val="004D1A51"/>
    <w:rsid w:val="004D34E1"/>
    <w:rsid w:val="004D3D22"/>
    <w:rsid w:val="004D454A"/>
    <w:rsid w:val="004D6E03"/>
    <w:rsid w:val="004E58D9"/>
    <w:rsid w:val="004E5F1F"/>
    <w:rsid w:val="004E7BDB"/>
    <w:rsid w:val="004F702E"/>
    <w:rsid w:val="00511997"/>
    <w:rsid w:val="005147DF"/>
    <w:rsid w:val="0051639E"/>
    <w:rsid w:val="00517063"/>
    <w:rsid w:val="00526AD8"/>
    <w:rsid w:val="00526CAD"/>
    <w:rsid w:val="005461E3"/>
    <w:rsid w:val="00547CE9"/>
    <w:rsid w:val="00556C2C"/>
    <w:rsid w:val="00557BB5"/>
    <w:rsid w:val="00561A46"/>
    <w:rsid w:val="00564B85"/>
    <w:rsid w:val="005674F4"/>
    <w:rsid w:val="00575481"/>
    <w:rsid w:val="00577577"/>
    <w:rsid w:val="0058320E"/>
    <w:rsid w:val="005838D5"/>
    <w:rsid w:val="00586E1A"/>
    <w:rsid w:val="00590AA1"/>
    <w:rsid w:val="00591563"/>
    <w:rsid w:val="005973A1"/>
    <w:rsid w:val="005B2E07"/>
    <w:rsid w:val="005B3486"/>
    <w:rsid w:val="005B5514"/>
    <w:rsid w:val="005B563C"/>
    <w:rsid w:val="005C29E4"/>
    <w:rsid w:val="005C316A"/>
    <w:rsid w:val="005D1DC7"/>
    <w:rsid w:val="005D2AE9"/>
    <w:rsid w:val="005D5E7F"/>
    <w:rsid w:val="005D7BFA"/>
    <w:rsid w:val="005F0342"/>
    <w:rsid w:val="005F2C1C"/>
    <w:rsid w:val="005F3339"/>
    <w:rsid w:val="005F3E2C"/>
    <w:rsid w:val="00605055"/>
    <w:rsid w:val="00613DCF"/>
    <w:rsid w:val="0061634B"/>
    <w:rsid w:val="00625F7D"/>
    <w:rsid w:val="0063419C"/>
    <w:rsid w:val="00636F9B"/>
    <w:rsid w:val="0064078D"/>
    <w:rsid w:val="00646121"/>
    <w:rsid w:val="006664DA"/>
    <w:rsid w:val="00672F07"/>
    <w:rsid w:val="00673370"/>
    <w:rsid w:val="0068138F"/>
    <w:rsid w:val="006850E3"/>
    <w:rsid w:val="00687EAC"/>
    <w:rsid w:val="006A24B9"/>
    <w:rsid w:val="006B39B7"/>
    <w:rsid w:val="006C1321"/>
    <w:rsid w:val="006C29A9"/>
    <w:rsid w:val="006C2C5F"/>
    <w:rsid w:val="006D01FC"/>
    <w:rsid w:val="006D3DF5"/>
    <w:rsid w:val="006E012C"/>
    <w:rsid w:val="006F1ABC"/>
    <w:rsid w:val="00702357"/>
    <w:rsid w:val="0070355D"/>
    <w:rsid w:val="00703A60"/>
    <w:rsid w:val="00703B6A"/>
    <w:rsid w:val="00707766"/>
    <w:rsid w:val="0071012B"/>
    <w:rsid w:val="00711A14"/>
    <w:rsid w:val="00711A41"/>
    <w:rsid w:val="00717375"/>
    <w:rsid w:val="007211C2"/>
    <w:rsid w:val="00726BAA"/>
    <w:rsid w:val="00736A03"/>
    <w:rsid w:val="00740F49"/>
    <w:rsid w:val="007477F2"/>
    <w:rsid w:val="00750813"/>
    <w:rsid w:val="00751B02"/>
    <w:rsid w:val="00757955"/>
    <w:rsid w:val="00757B75"/>
    <w:rsid w:val="0076099D"/>
    <w:rsid w:val="00765493"/>
    <w:rsid w:val="0077333D"/>
    <w:rsid w:val="0077665B"/>
    <w:rsid w:val="0077754E"/>
    <w:rsid w:val="007925C6"/>
    <w:rsid w:val="00796C1D"/>
    <w:rsid w:val="007A2E7A"/>
    <w:rsid w:val="007B1060"/>
    <w:rsid w:val="007B2EB1"/>
    <w:rsid w:val="007C030E"/>
    <w:rsid w:val="007C4FFF"/>
    <w:rsid w:val="007C568F"/>
    <w:rsid w:val="007D2066"/>
    <w:rsid w:val="007D7ACF"/>
    <w:rsid w:val="007E0086"/>
    <w:rsid w:val="007E3ABE"/>
    <w:rsid w:val="007E4539"/>
    <w:rsid w:val="00801891"/>
    <w:rsid w:val="008029F2"/>
    <w:rsid w:val="0080647E"/>
    <w:rsid w:val="008109F6"/>
    <w:rsid w:val="00813A93"/>
    <w:rsid w:val="0082160D"/>
    <w:rsid w:val="008237A1"/>
    <w:rsid w:val="00825902"/>
    <w:rsid w:val="00826845"/>
    <w:rsid w:val="00830642"/>
    <w:rsid w:val="00830D3E"/>
    <w:rsid w:val="0083295E"/>
    <w:rsid w:val="00833067"/>
    <w:rsid w:val="008337E7"/>
    <w:rsid w:val="0084181B"/>
    <w:rsid w:val="00854694"/>
    <w:rsid w:val="008572FB"/>
    <w:rsid w:val="00857381"/>
    <w:rsid w:val="008605E6"/>
    <w:rsid w:val="00860C7F"/>
    <w:rsid w:val="00861D1E"/>
    <w:rsid w:val="008628DB"/>
    <w:rsid w:val="00867C9E"/>
    <w:rsid w:val="00870C8B"/>
    <w:rsid w:val="0087147A"/>
    <w:rsid w:val="0087179B"/>
    <w:rsid w:val="008728FA"/>
    <w:rsid w:val="0087547C"/>
    <w:rsid w:val="0087710B"/>
    <w:rsid w:val="00881690"/>
    <w:rsid w:val="00882823"/>
    <w:rsid w:val="0088458A"/>
    <w:rsid w:val="00884DB6"/>
    <w:rsid w:val="00885258"/>
    <w:rsid w:val="008865AE"/>
    <w:rsid w:val="0089121F"/>
    <w:rsid w:val="008917CB"/>
    <w:rsid w:val="00891AB6"/>
    <w:rsid w:val="00891E5D"/>
    <w:rsid w:val="008938B9"/>
    <w:rsid w:val="008938BE"/>
    <w:rsid w:val="00897B6B"/>
    <w:rsid w:val="008A3383"/>
    <w:rsid w:val="008A43CF"/>
    <w:rsid w:val="008B12B6"/>
    <w:rsid w:val="008B3466"/>
    <w:rsid w:val="008B63AD"/>
    <w:rsid w:val="008B7AF9"/>
    <w:rsid w:val="008C013C"/>
    <w:rsid w:val="008C33EF"/>
    <w:rsid w:val="008C39E8"/>
    <w:rsid w:val="008D143D"/>
    <w:rsid w:val="008D3E46"/>
    <w:rsid w:val="008D4EFD"/>
    <w:rsid w:val="008E6296"/>
    <w:rsid w:val="008F4EB4"/>
    <w:rsid w:val="008F7CCB"/>
    <w:rsid w:val="00901193"/>
    <w:rsid w:val="00903D62"/>
    <w:rsid w:val="0091512C"/>
    <w:rsid w:val="009172BE"/>
    <w:rsid w:val="009211F5"/>
    <w:rsid w:val="00922432"/>
    <w:rsid w:val="00923710"/>
    <w:rsid w:val="009421A0"/>
    <w:rsid w:val="009423E8"/>
    <w:rsid w:val="009442A0"/>
    <w:rsid w:val="00945F0F"/>
    <w:rsid w:val="009460DF"/>
    <w:rsid w:val="00952B2F"/>
    <w:rsid w:val="00957EDD"/>
    <w:rsid w:val="009652AD"/>
    <w:rsid w:val="00965F95"/>
    <w:rsid w:val="0098356B"/>
    <w:rsid w:val="009868DC"/>
    <w:rsid w:val="00986B96"/>
    <w:rsid w:val="00987B6E"/>
    <w:rsid w:val="009B0556"/>
    <w:rsid w:val="009B372F"/>
    <w:rsid w:val="009B48A9"/>
    <w:rsid w:val="009C0F0A"/>
    <w:rsid w:val="009C6657"/>
    <w:rsid w:val="009F27CB"/>
    <w:rsid w:val="009F4258"/>
    <w:rsid w:val="00A0375F"/>
    <w:rsid w:val="00A141F2"/>
    <w:rsid w:val="00A15206"/>
    <w:rsid w:val="00A254C6"/>
    <w:rsid w:val="00A25FD1"/>
    <w:rsid w:val="00A4658F"/>
    <w:rsid w:val="00A543ED"/>
    <w:rsid w:val="00A5553B"/>
    <w:rsid w:val="00A6366B"/>
    <w:rsid w:val="00A64066"/>
    <w:rsid w:val="00A67A7C"/>
    <w:rsid w:val="00A7220B"/>
    <w:rsid w:val="00A742E0"/>
    <w:rsid w:val="00A744B8"/>
    <w:rsid w:val="00A762B5"/>
    <w:rsid w:val="00A770CF"/>
    <w:rsid w:val="00A772B8"/>
    <w:rsid w:val="00A773E2"/>
    <w:rsid w:val="00A778A7"/>
    <w:rsid w:val="00A91340"/>
    <w:rsid w:val="00A91B8E"/>
    <w:rsid w:val="00A96695"/>
    <w:rsid w:val="00A97026"/>
    <w:rsid w:val="00AA3657"/>
    <w:rsid w:val="00AC3AD4"/>
    <w:rsid w:val="00AD1482"/>
    <w:rsid w:val="00AD2469"/>
    <w:rsid w:val="00AD601B"/>
    <w:rsid w:val="00AD61BE"/>
    <w:rsid w:val="00AD67C7"/>
    <w:rsid w:val="00AD7CBC"/>
    <w:rsid w:val="00AE316B"/>
    <w:rsid w:val="00AE3319"/>
    <w:rsid w:val="00AE4456"/>
    <w:rsid w:val="00AF1D03"/>
    <w:rsid w:val="00AF5E46"/>
    <w:rsid w:val="00AF688E"/>
    <w:rsid w:val="00AF69BF"/>
    <w:rsid w:val="00B008D7"/>
    <w:rsid w:val="00B01383"/>
    <w:rsid w:val="00B01709"/>
    <w:rsid w:val="00B033EF"/>
    <w:rsid w:val="00B15233"/>
    <w:rsid w:val="00B37130"/>
    <w:rsid w:val="00B41C77"/>
    <w:rsid w:val="00B5235C"/>
    <w:rsid w:val="00B543A5"/>
    <w:rsid w:val="00B56DD6"/>
    <w:rsid w:val="00B56EC1"/>
    <w:rsid w:val="00B62339"/>
    <w:rsid w:val="00B62B4B"/>
    <w:rsid w:val="00B7453C"/>
    <w:rsid w:val="00B8054C"/>
    <w:rsid w:val="00B84FA8"/>
    <w:rsid w:val="00B96B06"/>
    <w:rsid w:val="00BB1031"/>
    <w:rsid w:val="00BC0366"/>
    <w:rsid w:val="00BC2476"/>
    <w:rsid w:val="00BC26C1"/>
    <w:rsid w:val="00BC6C44"/>
    <w:rsid w:val="00BC6E0A"/>
    <w:rsid w:val="00BD0485"/>
    <w:rsid w:val="00BE625F"/>
    <w:rsid w:val="00BF160D"/>
    <w:rsid w:val="00BF1624"/>
    <w:rsid w:val="00BF31C8"/>
    <w:rsid w:val="00BF7018"/>
    <w:rsid w:val="00C00B98"/>
    <w:rsid w:val="00C05C06"/>
    <w:rsid w:val="00C133AA"/>
    <w:rsid w:val="00C224FA"/>
    <w:rsid w:val="00C25311"/>
    <w:rsid w:val="00C30349"/>
    <w:rsid w:val="00C35953"/>
    <w:rsid w:val="00C45B13"/>
    <w:rsid w:val="00C50F44"/>
    <w:rsid w:val="00C535B4"/>
    <w:rsid w:val="00C54578"/>
    <w:rsid w:val="00C55BA6"/>
    <w:rsid w:val="00C60550"/>
    <w:rsid w:val="00C61C21"/>
    <w:rsid w:val="00C62F3E"/>
    <w:rsid w:val="00C67E0B"/>
    <w:rsid w:val="00C71594"/>
    <w:rsid w:val="00C73066"/>
    <w:rsid w:val="00C73846"/>
    <w:rsid w:val="00C768A6"/>
    <w:rsid w:val="00C842CB"/>
    <w:rsid w:val="00C96008"/>
    <w:rsid w:val="00CA3E3E"/>
    <w:rsid w:val="00CA3FEB"/>
    <w:rsid w:val="00CB05AF"/>
    <w:rsid w:val="00CB5132"/>
    <w:rsid w:val="00CC6B88"/>
    <w:rsid w:val="00CD1B94"/>
    <w:rsid w:val="00CD51AA"/>
    <w:rsid w:val="00CE3D43"/>
    <w:rsid w:val="00CE3EF1"/>
    <w:rsid w:val="00CE7CBA"/>
    <w:rsid w:val="00CF0D6A"/>
    <w:rsid w:val="00CF250A"/>
    <w:rsid w:val="00CF489E"/>
    <w:rsid w:val="00CF7605"/>
    <w:rsid w:val="00D061CF"/>
    <w:rsid w:val="00D113CF"/>
    <w:rsid w:val="00D20636"/>
    <w:rsid w:val="00D20730"/>
    <w:rsid w:val="00D230D7"/>
    <w:rsid w:val="00D23C20"/>
    <w:rsid w:val="00D267B0"/>
    <w:rsid w:val="00D27E44"/>
    <w:rsid w:val="00D30233"/>
    <w:rsid w:val="00D30476"/>
    <w:rsid w:val="00D314FF"/>
    <w:rsid w:val="00D40759"/>
    <w:rsid w:val="00D433F5"/>
    <w:rsid w:val="00D55A07"/>
    <w:rsid w:val="00D6348A"/>
    <w:rsid w:val="00D65B16"/>
    <w:rsid w:val="00D66F28"/>
    <w:rsid w:val="00D704DE"/>
    <w:rsid w:val="00D70FF7"/>
    <w:rsid w:val="00D717D0"/>
    <w:rsid w:val="00D82C80"/>
    <w:rsid w:val="00D87F08"/>
    <w:rsid w:val="00D90101"/>
    <w:rsid w:val="00D942B1"/>
    <w:rsid w:val="00D951A3"/>
    <w:rsid w:val="00DA1576"/>
    <w:rsid w:val="00DA1831"/>
    <w:rsid w:val="00DB6E6D"/>
    <w:rsid w:val="00DB704C"/>
    <w:rsid w:val="00DC019D"/>
    <w:rsid w:val="00DD064E"/>
    <w:rsid w:val="00DD42E1"/>
    <w:rsid w:val="00DD4A18"/>
    <w:rsid w:val="00DD6909"/>
    <w:rsid w:val="00DE1665"/>
    <w:rsid w:val="00DE586A"/>
    <w:rsid w:val="00DE62C2"/>
    <w:rsid w:val="00DE6ED9"/>
    <w:rsid w:val="00DF2BB7"/>
    <w:rsid w:val="00DF32AE"/>
    <w:rsid w:val="00DF4CA2"/>
    <w:rsid w:val="00DF7865"/>
    <w:rsid w:val="00E041CF"/>
    <w:rsid w:val="00E11517"/>
    <w:rsid w:val="00E2308C"/>
    <w:rsid w:val="00E30EA2"/>
    <w:rsid w:val="00E3195D"/>
    <w:rsid w:val="00E357BB"/>
    <w:rsid w:val="00E35D6C"/>
    <w:rsid w:val="00E405D9"/>
    <w:rsid w:val="00E4313D"/>
    <w:rsid w:val="00E50243"/>
    <w:rsid w:val="00E513E5"/>
    <w:rsid w:val="00E514DF"/>
    <w:rsid w:val="00E56B32"/>
    <w:rsid w:val="00E648A3"/>
    <w:rsid w:val="00E64F0D"/>
    <w:rsid w:val="00E75429"/>
    <w:rsid w:val="00E76A4C"/>
    <w:rsid w:val="00E819FE"/>
    <w:rsid w:val="00E84824"/>
    <w:rsid w:val="00E8485E"/>
    <w:rsid w:val="00E860A8"/>
    <w:rsid w:val="00EA0DA2"/>
    <w:rsid w:val="00EA410D"/>
    <w:rsid w:val="00EA4CDD"/>
    <w:rsid w:val="00EA53D7"/>
    <w:rsid w:val="00EA707A"/>
    <w:rsid w:val="00EA7FDC"/>
    <w:rsid w:val="00EB3EAE"/>
    <w:rsid w:val="00EB6277"/>
    <w:rsid w:val="00EB7133"/>
    <w:rsid w:val="00EC6BBF"/>
    <w:rsid w:val="00ED1E68"/>
    <w:rsid w:val="00ED6B7D"/>
    <w:rsid w:val="00ED6EB6"/>
    <w:rsid w:val="00EE091C"/>
    <w:rsid w:val="00EE5896"/>
    <w:rsid w:val="00F06724"/>
    <w:rsid w:val="00F100CF"/>
    <w:rsid w:val="00F13BEA"/>
    <w:rsid w:val="00F3089D"/>
    <w:rsid w:val="00F30C5A"/>
    <w:rsid w:val="00F354EC"/>
    <w:rsid w:val="00F55863"/>
    <w:rsid w:val="00F55CDA"/>
    <w:rsid w:val="00F5742F"/>
    <w:rsid w:val="00F658A7"/>
    <w:rsid w:val="00F65987"/>
    <w:rsid w:val="00F67746"/>
    <w:rsid w:val="00F81175"/>
    <w:rsid w:val="00F81414"/>
    <w:rsid w:val="00F84D3A"/>
    <w:rsid w:val="00F85606"/>
    <w:rsid w:val="00F8660D"/>
    <w:rsid w:val="00F94767"/>
    <w:rsid w:val="00F9480D"/>
    <w:rsid w:val="00FB2DFB"/>
    <w:rsid w:val="00FB72CE"/>
    <w:rsid w:val="00FC389D"/>
    <w:rsid w:val="00FD611B"/>
    <w:rsid w:val="00FE752F"/>
    <w:rsid w:val="00FF0792"/>
    <w:rsid w:val="00FF303F"/>
    <w:rsid w:val="00FF30A1"/>
    <w:rsid w:val="00FF548E"/>
    <w:rsid w:val="00FF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F05D0"/>
  <w15:chartTrackingRefBased/>
  <w15:docId w15:val="{FE219ECE-9C92-4C18-9A05-4C454DE3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07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6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5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1563"/>
    <w:pPr>
      <w:ind w:left="720"/>
      <w:contextualSpacing/>
    </w:pPr>
  </w:style>
  <w:style w:type="paragraph" w:customStyle="1" w:styleId="ISIAntrat1">
    <w:name w:val="ISI_Antraštė_1"/>
    <w:basedOn w:val="Heading1"/>
    <w:qFormat/>
    <w:rsid w:val="00A778A7"/>
    <w:pPr>
      <w:numPr>
        <w:numId w:val="1"/>
      </w:numPr>
      <w:spacing w:before="0" w:after="240"/>
      <w:ind w:left="567" w:hanging="425"/>
      <w:jc w:val="both"/>
    </w:pPr>
    <w:rPr>
      <w:rFonts w:ascii="Arial" w:hAnsi="Arial" w:cs="Arial"/>
      <w:b/>
      <w:caps/>
      <w:color w:val="auto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F1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162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16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F1624"/>
    <w:rPr>
      <w:color w:val="0563C1" w:themeColor="hyperlink"/>
      <w:u w:val="single"/>
    </w:rPr>
  </w:style>
  <w:style w:type="paragraph" w:customStyle="1" w:styleId="ISIAntrat2">
    <w:name w:val="ISI_Antraštė_2"/>
    <w:basedOn w:val="Heading2"/>
    <w:qFormat/>
    <w:rsid w:val="00A778A7"/>
    <w:pPr>
      <w:numPr>
        <w:ilvl w:val="1"/>
        <w:numId w:val="1"/>
      </w:numPr>
      <w:spacing w:before="240" w:after="120" w:line="288" w:lineRule="auto"/>
      <w:ind w:left="851" w:hanging="567"/>
    </w:pPr>
    <w:rPr>
      <w:rFonts w:ascii="Arial" w:hAnsi="Arial"/>
      <w:b/>
      <w:color w:val="auto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B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B32"/>
    <w:rPr>
      <w:rFonts w:ascii="Segoe UI" w:hAnsi="Segoe UI" w:cs="Segoe UI"/>
      <w:sz w:val="18"/>
      <w:szCs w:val="18"/>
    </w:rPr>
  </w:style>
  <w:style w:type="paragraph" w:customStyle="1" w:styleId="ISITekstas">
    <w:name w:val="ISI_Tekstas"/>
    <w:basedOn w:val="Normal"/>
    <w:qFormat/>
    <w:rsid w:val="00A744B8"/>
    <w:pPr>
      <w:spacing w:after="60" w:line="288" w:lineRule="auto"/>
      <w:ind w:firstLine="567"/>
      <w:jc w:val="both"/>
    </w:pPr>
    <w:rPr>
      <w:rFonts w:ascii="Times New Roman" w:hAnsi="Times New Roman" w:cs="Times New Roman"/>
      <w:sz w:val="24"/>
    </w:rPr>
  </w:style>
  <w:style w:type="paragraph" w:customStyle="1" w:styleId="ISIAntrat3">
    <w:name w:val="ISI_Antraštė_3"/>
    <w:basedOn w:val="Heading3"/>
    <w:qFormat/>
    <w:rsid w:val="00B15233"/>
    <w:pPr>
      <w:numPr>
        <w:ilvl w:val="2"/>
        <w:numId w:val="1"/>
      </w:numPr>
      <w:spacing w:before="240" w:after="120"/>
      <w:ind w:left="1134" w:hanging="709"/>
    </w:pPr>
    <w:rPr>
      <w:rFonts w:ascii="Arial" w:hAnsi="Arial" w:cs="Arial"/>
      <w:b/>
      <w:color w:val="auto"/>
    </w:rPr>
  </w:style>
  <w:style w:type="paragraph" w:styleId="TOC2">
    <w:name w:val="toc 2"/>
    <w:basedOn w:val="Normal"/>
    <w:next w:val="Normal"/>
    <w:autoRedefine/>
    <w:uiPriority w:val="39"/>
    <w:unhideWhenUsed/>
    <w:rsid w:val="007E4539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E45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E4539"/>
    <w:pPr>
      <w:spacing w:after="100"/>
      <w:ind w:left="440"/>
    </w:pPr>
  </w:style>
  <w:style w:type="paragraph" w:customStyle="1" w:styleId="ISIAntrat10">
    <w:name w:val="ISI_Antraštė_1.0"/>
    <w:basedOn w:val="ISIAntrat1"/>
    <w:qFormat/>
    <w:rsid w:val="00E648A3"/>
    <w:pPr>
      <w:numPr>
        <w:numId w:val="0"/>
      </w:numPr>
      <w:ind w:left="567" w:hanging="425"/>
    </w:pPr>
  </w:style>
  <w:style w:type="paragraph" w:customStyle="1" w:styleId="Style1">
    <w:name w:val="Style1"/>
    <w:basedOn w:val="ISITekstas"/>
    <w:qFormat/>
    <w:rsid w:val="00A744B8"/>
    <w:pPr>
      <w:numPr>
        <w:numId w:val="2"/>
      </w:numPr>
      <w:spacing w:after="120"/>
      <w:ind w:left="1281" w:hanging="357"/>
    </w:pPr>
  </w:style>
  <w:style w:type="paragraph" w:customStyle="1" w:styleId="ISISraas">
    <w:name w:val="ISI_Sąrašas"/>
    <w:basedOn w:val="Style1"/>
    <w:qFormat/>
    <w:rsid w:val="00A778A7"/>
    <w:pPr>
      <w:spacing w:after="60" w:line="264" w:lineRule="auto"/>
      <w:ind w:left="993" w:hanging="426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915"/>
  </w:style>
  <w:style w:type="paragraph" w:styleId="Footer">
    <w:name w:val="footer"/>
    <w:basedOn w:val="Normal"/>
    <w:link w:val="FooterChar"/>
    <w:uiPriority w:val="99"/>
    <w:unhideWhenUsed/>
    <w:rsid w:val="002B291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915"/>
  </w:style>
  <w:style w:type="paragraph" w:customStyle="1" w:styleId="ISISraasnum">
    <w:name w:val="ISI_Sąrašas_num"/>
    <w:basedOn w:val="ISITekstas"/>
    <w:qFormat/>
    <w:rsid w:val="00A778A7"/>
    <w:pPr>
      <w:numPr>
        <w:numId w:val="3"/>
      </w:numPr>
      <w:spacing w:line="264" w:lineRule="auto"/>
      <w:ind w:left="993" w:hanging="426"/>
      <w:contextualSpacing/>
    </w:pPr>
  </w:style>
  <w:style w:type="character" w:styleId="PlaceholderText">
    <w:name w:val="Placeholder Text"/>
    <w:basedOn w:val="DefaultParagraphFont"/>
    <w:uiPriority w:val="99"/>
    <w:semiHidden/>
    <w:rsid w:val="0071012B"/>
    <w:rPr>
      <w:color w:val="808080"/>
    </w:rPr>
  </w:style>
  <w:style w:type="paragraph" w:customStyle="1" w:styleId="ISIKodas">
    <w:name w:val="ISI_Kodas"/>
    <w:basedOn w:val="Normal"/>
    <w:link w:val="ISIKodasChar"/>
    <w:qFormat/>
    <w:rsid w:val="008C33EF"/>
    <w:pPr>
      <w:spacing w:after="0"/>
    </w:pPr>
    <w:rPr>
      <w:rFonts w:ascii="Courier New" w:hAnsi="Courier New" w:cs="Courier New"/>
      <w:sz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3319"/>
    <w:rPr>
      <w:color w:val="605E5C"/>
      <w:shd w:val="clear" w:color="auto" w:fill="E1DFDD"/>
    </w:rPr>
  </w:style>
  <w:style w:type="character" w:customStyle="1" w:styleId="ISIKodasChar">
    <w:name w:val="ISI_Kodas Char"/>
    <w:basedOn w:val="DefaultParagraphFont"/>
    <w:link w:val="ISIKodas"/>
    <w:rsid w:val="008C33EF"/>
    <w:rPr>
      <w:rFonts w:ascii="Courier New" w:hAnsi="Courier New" w:cs="Courier New"/>
      <w:sz w:val="18"/>
    </w:rPr>
  </w:style>
  <w:style w:type="character" w:styleId="Strong">
    <w:name w:val="Strong"/>
    <w:basedOn w:val="DefaultParagraphFont"/>
    <w:uiPriority w:val="22"/>
    <w:rsid w:val="00ED6B7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F688E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21A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21A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421A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8F4E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Light">
    <w:name w:val="Grid Table Light"/>
    <w:basedOn w:val="TableNormal"/>
    <w:uiPriority w:val="40"/>
    <w:rsid w:val="009C0F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F70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70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7018"/>
    <w:rPr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70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7018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omas\Desktop\Uni\2%20Kursas\3%20Semestras\VPM\Pavyzdziai\formatavimo_guide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5ADEE-F0E9-4618-B798-E79DD8FC4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formatavimo_guidelines.dotx</Template>
  <TotalTime>833</TotalTime>
  <Pages>1</Pages>
  <Words>907</Words>
  <Characters>4472</Characters>
  <Application>Microsoft Office Word</Application>
  <DocSecurity>0</DocSecurity>
  <Lines>248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Adomas</dc:creator>
  <cp:keywords/>
  <dc:description/>
  <cp:lastModifiedBy>Adomas Lukoševičius</cp:lastModifiedBy>
  <cp:revision>172</cp:revision>
  <dcterms:created xsi:type="dcterms:W3CDTF">2026-03-31T18:02:00Z</dcterms:created>
  <dcterms:modified xsi:type="dcterms:W3CDTF">2026-05-26T17:14:00Z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aef7826afb289f107a54cccb31a319b186ddf7c081305f45c148e61aeea72587</vt:lpwstr>
  </property>
</Properties>
</file>